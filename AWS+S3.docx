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942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AWS S3</w:t>
      </w:r>
    </w:p>
    <w:p w14:paraId="39181BC0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1. S3 Overview</w:t>
      </w:r>
    </w:p>
    <w:p w14:paraId="6CED5E5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Amazon S3?</w:t>
      </w:r>
    </w:p>
    <w:p w14:paraId="6948A497" w14:textId="77777777" w:rsidR="00000000" w:rsidRDefault="00000000">
      <w:pPr>
        <w:pStyle w:val="NormalWeb"/>
      </w:pPr>
      <w:r>
        <w:t xml:space="preserve">Amazon Simple Storage Service (S3) is an </w:t>
      </w:r>
      <w:r>
        <w:rPr>
          <w:rStyle w:val="Strong"/>
        </w:rPr>
        <w:t>object storage service</w:t>
      </w:r>
      <w:r>
        <w:t xml:space="preserve"> that offers industry-leading scalability, data availability, security, and performance.</w:t>
      </w:r>
    </w:p>
    <w:p w14:paraId="22DF1A3C" w14:textId="77777777" w:rsidR="00000000" w:rsidRDefault="00000000">
      <w:pPr>
        <w:pStyle w:val="HTMLPreformatted"/>
        <w:divId w:val="127520649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3FE406B" w14:textId="77777777" w:rsidR="00000000" w:rsidRDefault="00000000">
      <w:pPr>
        <w:pStyle w:val="HTMLPreformatted"/>
        <w:divId w:val="1275206493"/>
      </w:pPr>
      <w:r>
        <w:t>│                           AMAZON S3                                      │</w:t>
      </w:r>
    </w:p>
    <w:p w14:paraId="2BFA33CC" w14:textId="77777777" w:rsidR="00000000" w:rsidRDefault="00000000">
      <w:pPr>
        <w:pStyle w:val="HTMLPreformatted"/>
        <w:divId w:val="1275206493"/>
      </w:pPr>
      <w:r>
        <w:t>│                                                                          │</w:t>
      </w:r>
    </w:p>
    <w:p w14:paraId="38A1D44E" w14:textId="77777777" w:rsidR="00000000" w:rsidRDefault="00000000">
      <w:pPr>
        <w:pStyle w:val="HTMLPreformatted"/>
        <w:divId w:val="1275206493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335A7AD8" w14:textId="77777777" w:rsidR="00000000" w:rsidRDefault="00000000">
      <w:pPr>
        <w:pStyle w:val="HTMLPreformatted"/>
        <w:divId w:val="1275206493"/>
      </w:pPr>
      <w:r>
        <w:t>│   │                        BUCKET                                    │   │</w:t>
      </w:r>
    </w:p>
    <w:p w14:paraId="31278763" w14:textId="77777777" w:rsidR="00000000" w:rsidRDefault="00000000">
      <w:pPr>
        <w:pStyle w:val="HTMLPreformatted"/>
        <w:divId w:val="1275206493"/>
      </w:pPr>
      <w:r>
        <w:t xml:space="preserve">│   │                </w:t>
      </w:r>
      <w:proofErr w:type="gramStart"/>
      <w:r>
        <w:t xml:space="preserve">   (</w:t>
      </w:r>
      <w:proofErr w:type="gramEnd"/>
      <w:r>
        <w:t>my-company-</w:t>
      </w:r>
      <w:proofErr w:type="gramStart"/>
      <w:r>
        <w:t xml:space="preserve">data)   </w:t>
      </w:r>
      <w:proofErr w:type="gramEnd"/>
      <w:r>
        <w:t xml:space="preserve">                           │   │</w:t>
      </w:r>
    </w:p>
    <w:p w14:paraId="5481AF6A" w14:textId="77777777" w:rsidR="00000000" w:rsidRDefault="00000000">
      <w:pPr>
        <w:pStyle w:val="HTMLPreformatted"/>
        <w:divId w:val="1275206493"/>
      </w:pPr>
      <w:r>
        <w:t>│   │                                                                  │   │</w:t>
      </w:r>
    </w:p>
    <w:p w14:paraId="0E33562B" w14:textId="77777777" w:rsidR="00000000" w:rsidRDefault="00000000">
      <w:pPr>
        <w:pStyle w:val="HTMLPreformatted"/>
        <w:divId w:val="1275206493"/>
      </w:pPr>
      <w:r>
        <w:t>│   │   ┌──────────────────────────────────────────────────────────┐  │   │</w:t>
      </w:r>
    </w:p>
    <w:p w14:paraId="627D6F3C" w14:textId="77777777" w:rsidR="00000000" w:rsidRDefault="00000000">
      <w:pPr>
        <w:pStyle w:val="HTMLPreformatted"/>
        <w:divId w:val="1275206493"/>
      </w:pPr>
      <w:r>
        <w:t xml:space="preserve">│   │   │                      OBJECTS                              </w:t>
      </w:r>
      <w:proofErr w:type="gramStart"/>
      <w:r>
        <w:t>│  │</w:t>
      </w:r>
      <w:proofErr w:type="gramEnd"/>
      <w:r>
        <w:t xml:space="preserve">   │</w:t>
      </w:r>
    </w:p>
    <w:p w14:paraId="012132CF" w14:textId="77777777" w:rsidR="00000000" w:rsidRDefault="00000000">
      <w:pPr>
        <w:pStyle w:val="HTMLPreformatted"/>
        <w:divId w:val="1275206493"/>
      </w:pPr>
      <w:r>
        <w:t>│   │   │                                                           │  │   │</w:t>
      </w:r>
    </w:p>
    <w:p w14:paraId="71A6D2CA" w14:textId="77777777" w:rsidR="00000000" w:rsidRDefault="00000000">
      <w:pPr>
        <w:pStyle w:val="HTMLPreformatted"/>
        <w:divId w:val="1275206493"/>
      </w:pPr>
      <w:r>
        <w:t>│   │   │   ┌─────────┐  ┌─────────┐  ┌─────────┐  ┌─────────┐    │  │   │</w:t>
      </w:r>
    </w:p>
    <w:p w14:paraId="27F173F1" w14:textId="77777777" w:rsidR="00000000" w:rsidRDefault="00000000">
      <w:pPr>
        <w:pStyle w:val="HTMLPreformatted"/>
        <w:divId w:val="1275206493"/>
      </w:pPr>
      <w:r>
        <w:t xml:space="preserve">│   │   │   │ image.  </w:t>
      </w:r>
      <w:proofErr w:type="gramStart"/>
      <w:r>
        <w:t>│  │</w:t>
      </w:r>
      <w:proofErr w:type="gramEnd"/>
      <w:r>
        <w:t xml:space="preserve"> report. </w:t>
      </w:r>
      <w:proofErr w:type="gramStart"/>
      <w:r>
        <w:t>│  │</w:t>
      </w:r>
      <w:proofErr w:type="gramEnd"/>
      <w:r>
        <w:t xml:space="preserve"> backup. </w:t>
      </w:r>
      <w:proofErr w:type="gramStart"/>
      <w:r>
        <w:t>│  │</w:t>
      </w:r>
      <w:proofErr w:type="gramEnd"/>
      <w:r>
        <w:t xml:space="preserve"> logs/   │    </w:t>
      </w:r>
      <w:proofErr w:type="gramStart"/>
      <w:r>
        <w:t>│  │</w:t>
      </w:r>
      <w:proofErr w:type="gramEnd"/>
      <w:r>
        <w:t xml:space="preserve">   │</w:t>
      </w:r>
    </w:p>
    <w:p w14:paraId="74F99A6C" w14:textId="77777777" w:rsidR="00000000" w:rsidRDefault="00000000">
      <w:pPr>
        <w:pStyle w:val="HTMLPreformatted"/>
        <w:divId w:val="1275206493"/>
      </w:pPr>
      <w:r>
        <w:t xml:space="preserve">│   │   │   </w:t>
      </w:r>
      <w:proofErr w:type="gramStart"/>
      <w:r>
        <w:t xml:space="preserve">│  </w:t>
      </w:r>
      <w:proofErr w:type="spellStart"/>
      <w:r>
        <w:t>png</w:t>
      </w:r>
      <w:proofErr w:type="spellEnd"/>
      <w:proofErr w:type="gramEnd"/>
      <w:r>
        <w:t xml:space="preserve">    </w:t>
      </w:r>
      <w:proofErr w:type="gramStart"/>
      <w:r>
        <w:t>│  │</w:t>
      </w:r>
      <w:proofErr w:type="gramEnd"/>
      <w:r>
        <w:t xml:space="preserve">  pdf    </w:t>
      </w:r>
      <w:proofErr w:type="gramStart"/>
      <w:r>
        <w:t>│  │</w:t>
      </w:r>
      <w:proofErr w:type="gramEnd"/>
      <w:r>
        <w:t xml:space="preserve">  zip    </w:t>
      </w:r>
      <w:proofErr w:type="gramStart"/>
      <w:r>
        <w:t>│  │</w:t>
      </w:r>
      <w:proofErr w:type="gramEnd"/>
      <w:r>
        <w:t xml:space="preserve"> app.log │    </w:t>
      </w:r>
      <w:proofErr w:type="gramStart"/>
      <w:r>
        <w:t>│  │</w:t>
      </w:r>
      <w:proofErr w:type="gramEnd"/>
      <w:r>
        <w:t xml:space="preserve">   │</w:t>
      </w:r>
    </w:p>
    <w:p w14:paraId="26A61214" w14:textId="77777777" w:rsidR="00000000" w:rsidRDefault="00000000">
      <w:pPr>
        <w:pStyle w:val="HTMLPreformatted"/>
        <w:divId w:val="1275206493"/>
      </w:pPr>
      <w:r>
        <w:t xml:space="preserve">│   │   │   </w:t>
      </w:r>
      <w:proofErr w:type="gramStart"/>
      <w:r>
        <w:t>│  5</w:t>
      </w:r>
      <w:proofErr w:type="gramEnd"/>
      <w:r>
        <w:t xml:space="preserve">MB    </w:t>
      </w:r>
      <w:proofErr w:type="gramStart"/>
      <w:r>
        <w:t>│  │</w:t>
      </w:r>
      <w:proofErr w:type="gramEnd"/>
      <w:r>
        <w:t xml:space="preserve">  2MB    </w:t>
      </w:r>
      <w:proofErr w:type="gramStart"/>
      <w:r>
        <w:t>│  │</w:t>
      </w:r>
      <w:proofErr w:type="gramEnd"/>
      <w:r>
        <w:t xml:space="preserve">  1GB    </w:t>
      </w:r>
      <w:proofErr w:type="gramStart"/>
      <w:r>
        <w:t>│  │</w:t>
      </w:r>
      <w:proofErr w:type="gramEnd"/>
      <w:r>
        <w:t xml:space="preserve">  50MB   │    </w:t>
      </w:r>
      <w:proofErr w:type="gramStart"/>
      <w:r>
        <w:t>│  │</w:t>
      </w:r>
      <w:proofErr w:type="gramEnd"/>
      <w:r>
        <w:t xml:space="preserve">   │</w:t>
      </w:r>
    </w:p>
    <w:p w14:paraId="4C105205" w14:textId="77777777" w:rsidR="00000000" w:rsidRDefault="00000000">
      <w:pPr>
        <w:pStyle w:val="HTMLPreformatted"/>
        <w:divId w:val="1275206493"/>
      </w:pPr>
      <w:r>
        <w:t>│   │   │   └─────────┘  └─────────┘  └─────────┘  └─────────┘    │  │   │</w:t>
      </w:r>
    </w:p>
    <w:p w14:paraId="292771F8" w14:textId="77777777" w:rsidR="00000000" w:rsidRDefault="00000000">
      <w:pPr>
        <w:pStyle w:val="HTMLPreformatted"/>
        <w:divId w:val="1275206493"/>
      </w:pPr>
      <w:r>
        <w:t>│   │   │                                                           │  │   │</w:t>
      </w:r>
    </w:p>
    <w:p w14:paraId="694BFD00" w14:textId="77777777" w:rsidR="00000000" w:rsidRDefault="00000000">
      <w:pPr>
        <w:pStyle w:val="HTMLPreformatted"/>
        <w:divId w:val="1275206493"/>
      </w:pPr>
      <w:r>
        <w:t>│   │   └──────────────────────────────────────────────────────────┘  │   │</w:t>
      </w:r>
    </w:p>
    <w:p w14:paraId="2335D4E6" w14:textId="77777777" w:rsidR="00000000" w:rsidRDefault="00000000">
      <w:pPr>
        <w:pStyle w:val="HTMLPreformatted"/>
        <w:divId w:val="1275206493"/>
      </w:pPr>
      <w:r>
        <w:t>│   │                                                                  │   │</w:t>
      </w:r>
    </w:p>
    <w:p w14:paraId="6335449C" w14:textId="77777777" w:rsidR="00000000" w:rsidRDefault="00000000">
      <w:pPr>
        <w:pStyle w:val="HTMLPreformatted"/>
        <w:divId w:val="1275206493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0D95F256" w14:textId="77777777" w:rsidR="00000000" w:rsidRDefault="00000000">
      <w:pPr>
        <w:pStyle w:val="HTMLPreformatted"/>
        <w:divId w:val="1275206493"/>
      </w:pPr>
      <w:r>
        <w:t>│                                                                          │</w:t>
      </w:r>
    </w:p>
    <w:p w14:paraId="4C7E82AA" w14:textId="77777777" w:rsidR="00000000" w:rsidRDefault="00000000">
      <w:pPr>
        <w:pStyle w:val="HTMLPreformatted"/>
        <w:divId w:val="1275206493"/>
      </w:pPr>
      <w:r>
        <w:t>│   Features:                                                              │</w:t>
      </w:r>
    </w:p>
    <w:p w14:paraId="2C67A128" w14:textId="77777777" w:rsidR="00000000" w:rsidRDefault="00000000">
      <w:pPr>
        <w:pStyle w:val="HTMLPreformatted"/>
        <w:divId w:val="1275206493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99.999999999% (11 9's) durability                                  │</w:t>
      </w:r>
    </w:p>
    <w:p w14:paraId="1E9E3681" w14:textId="77777777" w:rsidR="00000000" w:rsidRDefault="00000000">
      <w:pPr>
        <w:pStyle w:val="HTMLPreformatted"/>
        <w:divId w:val="1275206493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99.99% availability                                                │</w:t>
      </w:r>
    </w:p>
    <w:p w14:paraId="369DA477" w14:textId="77777777" w:rsidR="00000000" w:rsidRDefault="00000000">
      <w:pPr>
        <w:pStyle w:val="HTMLPreformatted"/>
        <w:divId w:val="1275206493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Unlimited storage                                                   │</w:t>
      </w:r>
    </w:p>
    <w:p w14:paraId="58BB4C82" w14:textId="77777777" w:rsidR="00000000" w:rsidRDefault="00000000">
      <w:pPr>
        <w:pStyle w:val="HTMLPreformatted"/>
        <w:divId w:val="1275206493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Object size: 0 bytes to 5 TB                                       │</w:t>
      </w:r>
    </w:p>
    <w:p w14:paraId="24730AEB" w14:textId="77777777" w:rsidR="00000000" w:rsidRDefault="00000000">
      <w:pPr>
        <w:pStyle w:val="HTMLPreformatted"/>
        <w:divId w:val="1275206493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Automatic scaling                                                   │</w:t>
      </w:r>
    </w:p>
    <w:p w14:paraId="6C769E3A" w14:textId="77777777" w:rsidR="00000000" w:rsidRDefault="00000000">
      <w:pPr>
        <w:pStyle w:val="HTMLPreformatted"/>
        <w:divId w:val="127520649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DA1148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S3 Key Characteristics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64"/>
        <w:gridCol w:w="6293"/>
      </w:tblGrid>
      <w:tr w:rsidR="00000000" w14:paraId="1DB89C40" w14:textId="77777777">
        <w:trPr>
          <w:divId w:val="6221550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C4F0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0F2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19A1EE2F" w14:textId="77777777">
        <w:trPr>
          <w:divId w:val="622155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EF89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Durability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3EC02" w14:textId="77777777" w:rsidR="00000000" w:rsidRDefault="00000000">
            <w:pPr>
              <w:pStyle w:val="NormalWeb"/>
            </w:pPr>
            <w:r>
              <w:t>99.999999999% (11 9's) - designed to sustain loss of 2 facilities</w:t>
            </w:r>
          </w:p>
        </w:tc>
      </w:tr>
      <w:tr w:rsidR="00000000" w14:paraId="580F7FDC" w14:textId="77777777">
        <w:trPr>
          <w:divId w:val="622155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B324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59AC7" w14:textId="77777777" w:rsidR="00000000" w:rsidRDefault="00000000">
            <w:pPr>
              <w:pStyle w:val="NormalWeb"/>
            </w:pPr>
            <w:r>
              <w:t>99.99% for S3 Standard</w:t>
            </w:r>
          </w:p>
        </w:tc>
      </w:tr>
      <w:tr w:rsidR="00000000" w14:paraId="7B9D5058" w14:textId="77777777">
        <w:trPr>
          <w:divId w:val="622155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9044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5B3BE" w14:textId="77777777" w:rsidR="00000000" w:rsidRDefault="00000000">
            <w:pPr>
              <w:pStyle w:val="NormalWeb"/>
            </w:pPr>
            <w:r>
              <w:t>Unlimited storage, unlimited objects</w:t>
            </w:r>
          </w:p>
        </w:tc>
      </w:tr>
      <w:tr w:rsidR="00000000" w14:paraId="78C2BB08" w14:textId="77777777">
        <w:trPr>
          <w:divId w:val="622155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0356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Object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CBC5B" w14:textId="77777777" w:rsidR="00000000" w:rsidRDefault="00000000">
            <w:pPr>
              <w:pStyle w:val="NormalWeb"/>
            </w:pPr>
            <w:r>
              <w:t>0 bytes to 5 TB per object</w:t>
            </w:r>
          </w:p>
        </w:tc>
      </w:tr>
      <w:tr w:rsidR="00000000" w14:paraId="5A5DC273" w14:textId="77777777">
        <w:trPr>
          <w:divId w:val="622155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E2926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Bucket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D91C4" w14:textId="77777777" w:rsidR="00000000" w:rsidRDefault="00000000">
            <w:pPr>
              <w:pStyle w:val="NormalWeb"/>
            </w:pPr>
            <w:r>
              <w:t>100 buckets per account (soft limit)</w:t>
            </w:r>
          </w:p>
        </w:tc>
      </w:tr>
      <w:tr w:rsidR="00000000" w14:paraId="7633817F" w14:textId="77777777">
        <w:trPr>
          <w:divId w:val="622155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9A31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Global 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2D072" w14:textId="77777777" w:rsidR="00000000" w:rsidRDefault="00000000">
            <w:pPr>
              <w:pStyle w:val="NormalWeb"/>
            </w:pPr>
            <w:r>
              <w:t>Bucket names must be globally unique</w:t>
            </w:r>
          </w:p>
        </w:tc>
      </w:tr>
    </w:tbl>
    <w:p w14:paraId="30FBEE68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683106BE">
          <v:rect id="_x0000_i1025" style="width:468pt;height:.85pt" o:hralign="center" o:hrstd="t" o:hr="t" fillcolor="#a0a0a0" stroked="f"/>
        </w:pict>
      </w:r>
    </w:p>
    <w:p w14:paraId="4BF5DCA1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2. Buckets</w:t>
      </w:r>
    </w:p>
    <w:p w14:paraId="321DE5F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What is a Bucket?</w:t>
      </w:r>
    </w:p>
    <w:p w14:paraId="400B96D6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A bucket is a </w:t>
      </w:r>
      <w:r>
        <w:rPr>
          <w:rStyle w:val="Strong"/>
        </w:rPr>
        <w:t>container for objects</w:t>
      </w:r>
      <w:r>
        <w:t xml:space="preserve"> stored in S3. Every object is stored in a bucket.</w:t>
      </w:r>
    </w:p>
    <w:p w14:paraId="17A65760" w14:textId="77777777" w:rsidR="00000000" w:rsidRDefault="00000000">
      <w:pPr>
        <w:pStyle w:val="HTMLPreformatted"/>
        <w:divId w:val="210784939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372CA3A" w14:textId="77777777" w:rsidR="00000000" w:rsidRDefault="00000000">
      <w:pPr>
        <w:pStyle w:val="HTMLPreformatted"/>
        <w:divId w:val="2107849390"/>
      </w:pPr>
      <w:r>
        <w:t>│                            S3 BUCKETS                                    │</w:t>
      </w:r>
    </w:p>
    <w:p w14:paraId="45C4F06E" w14:textId="77777777" w:rsidR="00000000" w:rsidRDefault="00000000">
      <w:pPr>
        <w:pStyle w:val="HTMLPreformatted"/>
        <w:divId w:val="2107849390"/>
      </w:pPr>
      <w:r>
        <w:t>│                                                                          │</w:t>
      </w:r>
    </w:p>
    <w:p w14:paraId="2F48923D" w14:textId="77777777" w:rsidR="00000000" w:rsidRDefault="00000000">
      <w:pPr>
        <w:pStyle w:val="HTMLPreformatted"/>
        <w:divId w:val="2107849390"/>
      </w:pPr>
      <w:r>
        <w:t>│   ┌──────────────────┐   ┌──────────────────┐   ┌──────────────────┐   │</w:t>
      </w:r>
    </w:p>
    <w:p w14:paraId="0E1F05AE" w14:textId="77777777" w:rsidR="00000000" w:rsidRDefault="00000000">
      <w:pPr>
        <w:pStyle w:val="HTMLPreformatted"/>
        <w:divId w:val="2107849390"/>
      </w:pPr>
      <w:r>
        <w:t xml:space="preserve">│   </w:t>
      </w:r>
      <w:proofErr w:type="gramStart"/>
      <w:r>
        <w:t>│  my</w:t>
      </w:r>
      <w:proofErr w:type="gramEnd"/>
      <w:r>
        <w:t xml:space="preserve">-app-prod     │   </w:t>
      </w:r>
      <w:proofErr w:type="gramStart"/>
      <w:r>
        <w:t>│  my</w:t>
      </w:r>
      <w:proofErr w:type="gramEnd"/>
      <w:r>
        <w:t xml:space="preserve">-app-logs     │   </w:t>
      </w:r>
      <w:proofErr w:type="gramStart"/>
      <w:r>
        <w:t>│  my</w:t>
      </w:r>
      <w:proofErr w:type="gramEnd"/>
      <w:r>
        <w:t>-app-</w:t>
      </w:r>
      <w:proofErr w:type="gramStart"/>
      <w:r>
        <w:t>backups  │</w:t>
      </w:r>
      <w:proofErr w:type="gramEnd"/>
      <w:r>
        <w:t xml:space="preserve">   │</w:t>
      </w:r>
    </w:p>
    <w:p w14:paraId="57299DAE" w14:textId="77777777" w:rsidR="00000000" w:rsidRDefault="00000000">
      <w:pPr>
        <w:pStyle w:val="HTMLPreformatted"/>
        <w:divId w:val="2107849390"/>
      </w:pPr>
      <w:r>
        <w:t>│   │  ──────────────  │   │  ──────────────  │   │  ──────────────  │   │</w:t>
      </w:r>
    </w:p>
    <w:p w14:paraId="72930243" w14:textId="77777777" w:rsidR="00000000" w:rsidRDefault="00000000">
      <w:pPr>
        <w:pStyle w:val="HTMLPreformatted"/>
        <w:divId w:val="2107849390"/>
      </w:pPr>
      <w:r>
        <w:t xml:space="preserve">│   </w:t>
      </w:r>
      <w:proofErr w:type="gramStart"/>
      <w:r>
        <w:t>│  Region</w:t>
      </w:r>
      <w:proofErr w:type="gramEnd"/>
      <w:r>
        <w:t xml:space="preserve">: us-east │   </w:t>
      </w:r>
      <w:proofErr w:type="gramStart"/>
      <w:r>
        <w:t>│  Region</w:t>
      </w:r>
      <w:proofErr w:type="gramEnd"/>
      <w:r>
        <w:t xml:space="preserve">: us-east │   </w:t>
      </w:r>
      <w:proofErr w:type="gramStart"/>
      <w:r>
        <w:t>│  Region</w:t>
      </w:r>
      <w:proofErr w:type="gramEnd"/>
      <w:r>
        <w:t xml:space="preserve">: </w:t>
      </w:r>
      <w:proofErr w:type="spellStart"/>
      <w:r>
        <w:t>eu</w:t>
      </w:r>
      <w:proofErr w:type="spellEnd"/>
      <w:r>
        <w:t>-west │   │</w:t>
      </w:r>
    </w:p>
    <w:p w14:paraId="0CCAAD51" w14:textId="77777777" w:rsidR="00000000" w:rsidRDefault="00000000">
      <w:pPr>
        <w:pStyle w:val="HTMLPreformatted"/>
        <w:divId w:val="2107849390"/>
      </w:pPr>
      <w:r>
        <w:t xml:space="preserve">│   </w:t>
      </w:r>
      <w:proofErr w:type="gramStart"/>
      <w:r>
        <w:t>│  Objects</w:t>
      </w:r>
      <w:proofErr w:type="gramEnd"/>
      <w:r>
        <w:t xml:space="preserve">: 50,000 │   </w:t>
      </w:r>
      <w:proofErr w:type="gramStart"/>
      <w:r>
        <w:t>│  Objects</w:t>
      </w:r>
      <w:proofErr w:type="gramEnd"/>
      <w:r>
        <w:t xml:space="preserve">: 1M     │   </w:t>
      </w:r>
      <w:proofErr w:type="gramStart"/>
      <w:r>
        <w:t>│  Objects</w:t>
      </w:r>
      <w:proofErr w:type="gramEnd"/>
      <w:r>
        <w:t>: 500    │   │</w:t>
      </w:r>
    </w:p>
    <w:p w14:paraId="5667C255" w14:textId="77777777" w:rsidR="00000000" w:rsidRDefault="00000000">
      <w:pPr>
        <w:pStyle w:val="HTMLPreformatted"/>
        <w:divId w:val="2107849390"/>
      </w:pPr>
      <w:r>
        <w:t xml:space="preserve">│   </w:t>
      </w:r>
      <w:proofErr w:type="gramStart"/>
      <w:r>
        <w:t>│  Size</w:t>
      </w:r>
      <w:proofErr w:type="gramEnd"/>
      <w:r>
        <w:t xml:space="preserve">: 500 GB    │   </w:t>
      </w:r>
      <w:proofErr w:type="gramStart"/>
      <w:r>
        <w:t>│  Size</w:t>
      </w:r>
      <w:proofErr w:type="gramEnd"/>
      <w:r>
        <w:t xml:space="preserve">: 2 TB      │   </w:t>
      </w:r>
      <w:proofErr w:type="gramStart"/>
      <w:r>
        <w:t>│  Size</w:t>
      </w:r>
      <w:proofErr w:type="gramEnd"/>
      <w:r>
        <w:t>: 5 TB      │   │</w:t>
      </w:r>
    </w:p>
    <w:p w14:paraId="659722C6" w14:textId="77777777" w:rsidR="00000000" w:rsidRDefault="00000000">
      <w:pPr>
        <w:pStyle w:val="HTMLPreformatted"/>
        <w:divId w:val="2107849390"/>
      </w:pPr>
      <w:r>
        <w:t>│   └──────────────────┘   └──────────────────┘   └──────────────────┘   │</w:t>
      </w:r>
    </w:p>
    <w:p w14:paraId="721DF558" w14:textId="77777777" w:rsidR="00000000" w:rsidRDefault="00000000">
      <w:pPr>
        <w:pStyle w:val="HTMLPreformatted"/>
        <w:divId w:val="2107849390"/>
      </w:pPr>
      <w:r>
        <w:t>│                                                                          │</w:t>
      </w:r>
    </w:p>
    <w:p w14:paraId="025A34FF" w14:textId="77777777" w:rsidR="00000000" w:rsidRDefault="00000000">
      <w:pPr>
        <w:pStyle w:val="HTMLPreformatted"/>
        <w:divId w:val="2107849390"/>
      </w:pPr>
      <w:r>
        <w:t>│   Bucket URL Format:                                                     │</w:t>
      </w:r>
    </w:p>
    <w:p w14:paraId="59AFD036" w14:textId="77777777" w:rsidR="00000000" w:rsidRDefault="00000000">
      <w:pPr>
        <w:pStyle w:val="HTMLPreformatted"/>
        <w:divId w:val="2107849390"/>
      </w:pPr>
      <w:r>
        <w:t>│   • Path-style:  https://s3.amazonaws.com/bucket-name/key              │</w:t>
      </w:r>
    </w:p>
    <w:p w14:paraId="48D37C97" w14:textId="77777777" w:rsidR="00000000" w:rsidRDefault="00000000">
      <w:pPr>
        <w:pStyle w:val="HTMLPreformatted"/>
        <w:divId w:val="2107849390"/>
      </w:pPr>
      <w:r>
        <w:t>│   • Virtual-hosted: https://bucket-name.s3.amazonaws.com/key           │</w:t>
      </w:r>
    </w:p>
    <w:p w14:paraId="745F7695" w14:textId="77777777" w:rsidR="00000000" w:rsidRDefault="00000000">
      <w:pPr>
        <w:pStyle w:val="HTMLPreformatted"/>
        <w:divId w:val="2107849390"/>
      </w:pPr>
      <w:r>
        <w:t>│   • S3 URI:      s3://bucket-name/key                                  │</w:t>
      </w:r>
    </w:p>
    <w:p w14:paraId="0D552825" w14:textId="77777777" w:rsidR="00000000" w:rsidRDefault="00000000">
      <w:pPr>
        <w:pStyle w:val="HTMLPreformatted"/>
        <w:divId w:val="2107849390"/>
      </w:pPr>
      <w:r>
        <w:t>│                                                                          │</w:t>
      </w:r>
    </w:p>
    <w:p w14:paraId="16F1CA38" w14:textId="77777777" w:rsidR="00000000" w:rsidRDefault="00000000">
      <w:pPr>
        <w:pStyle w:val="HTMLPreformatted"/>
        <w:divId w:val="210784939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4E7715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Bucket Naming Rules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332"/>
        <w:gridCol w:w="2754"/>
        <w:gridCol w:w="3258"/>
      </w:tblGrid>
      <w:tr w:rsidR="00000000" w14:paraId="79933072" w14:textId="77777777">
        <w:trPr>
          <w:divId w:val="16236858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46D9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C7F1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545C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Example</w:t>
            </w:r>
          </w:p>
        </w:tc>
      </w:tr>
      <w:tr w:rsidR="00000000" w14:paraId="17AE8C3C" w14:textId="77777777">
        <w:trPr>
          <w:divId w:val="1623685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66BFE" w14:textId="77777777" w:rsidR="00000000" w:rsidRDefault="00000000">
            <w:pPr>
              <w:pStyle w:val="NormalWeb"/>
            </w:pPr>
            <w:r>
              <w:t>3-63 characters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9BC6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my-bucket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C853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ab</w:t>
            </w:r>
            <w:r>
              <w:t xml:space="preserve"> (too short)</w:t>
            </w:r>
          </w:p>
        </w:tc>
      </w:tr>
      <w:tr w:rsidR="00000000" w14:paraId="0348A1D3" w14:textId="77777777">
        <w:trPr>
          <w:divId w:val="1623685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68EB3" w14:textId="77777777" w:rsidR="00000000" w:rsidRDefault="00000000">
            <w:pPr>
              <w:pStyle w:val="NormalWeb"/>
            </w:pPr>
            <w:r>
              <w:t>Lowercase letters, numbers, hyphens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D25A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my-bucket-123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A02C2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My_Bucket</w:t>
            </w:r>
            <w:proofErr w:type="spellEnd"/>
            <w:r>
              <w:t xml:space="preserve"> (uppercase, underscore)</w:t>
            </w:r>
          </w:p>
        </w:tc>
      </w:tr>
      <w:tr w:rsidR="00000000" w14:paraId="09EEABFD" w14:textId="77777777">
        <w:trPr>
          <w:divId w:val="1623685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4CADC" w14:textId="77777777" w:rsidR="00000000" w:rsidRDefault="00000000">
            <w:pPr>
              <w:pStyle w:val="NormalWeb"/>
            </w:pPr>
            <w:r>
              <w:t>Start with letter or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71E0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123bucket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80E0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-bucket</w:t>
            </w:r>
            <w:r>
              <w:t xml:space="preserve"> (starts with hyphen)</w:t>
            </w:r>
          </w:p>
        </w:tc>
      </w:tr>
      <w:tr w:rsidR="00000000" w14:paraId="091515C7" w14:textId="77777777">
        <w:trPr>
          <w:divId w:val="1623685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8B80B" w14:textId="77777777" w:rsidR="00000000" w:rsidRDefault="00000000">
            <w:pPr>
              <w:pStyle w:val="NormalWeb"/>
            </w:pPr>
            <w:r>
              <w:t>No consecutive periods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93B24" w14:textId="77777777" w:rsidR="00000000" w:rsidRDefault="00000000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my.bucket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E8FF3" w14:textId="77777777" w:rsidR="00000000" w:rsidRDefault="00000000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my..</w:t>
            </w:r>
            <w:proofErr w:type="gramEnd"/>
            <w:r>
              <w:rPr>
                <w:rStyle w:val="HTMLCode"/>
              </w:rPr>
              <w:t>bucket</w:t>
            </w:r>
            <w:proofErr w:type="spellEnd"/>
          </w:p>
        </w:tc>
      </w:tr>
      <w:tr w:rsidR="00000000" w14:paraId="50FD00FC" w14:textId="77777777">
        <w:trPr>
          <w:divId w:val="1623685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12520" w14:textId="77777777" w:rsidR="00000000" w:rsidRDefault="00000000">
            <w:pPr>
              <w:pStyle w:val="NormalWeb"/>
            </w:pPr>
            <w:r>
              <w:t>Not an IP address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9E816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mybucket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954F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192.168.1.1</w:t>
            </w:r>
          </w:p>
        </w:tc>
      </w:tr>
      <w:tr w:rsidR="00000000" w14:paraId="7CD64A41" w14:textId="77777777">
        <w:trPr>
          <w:divId w:val="1623685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BB66A" w14:textId="77777777" w:rsidR="00000000" w:rsidRDefault="00000000">
            <w:pPr>
              <w:pStyle w:val="NormalWeb"/>
            </w:pPr>
            <w:r>
              <w:t>Globally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1C57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company-unique-name-2024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05E17" w14:textId="77777777" w:rsidR="00000000" w:rsidRDefault="00000000">
            <w:pPr>
              <w:pStyle w:val="NormalWeb"/>
            </w:pPr>
            <w:r>
              <w:t>(duplicates fail)</w:t>
            </w:r>
          </w:p>
        </w:tc>
      </w:tr>
    </w:tbl>
    <w:p w14:paraId="43EB9EC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3BDC8F8D">
          <v:rect id="_x0000_i1026" style="width:468pt;height:.85pt" o:hralign="center" o:hrstd="t" o:hr="t" fillcolor="#a0a0a0" stroked="f"/>
        </w:pict>
      </w:r>
    </w:p>
    <w:p w14:paraId="052AE53C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39BFB664" w14:textId="77777777" w:rsidR="00BE7BE9" w:rsidRDefault="00BE7BE9" w:rsidP="00BE7BE9">
      <w:r>
        <w:lastRenderedPageBreak/>
        <w:t>General Purpose vs Directory Buckets</w:t>
      </w:r>
    </w:p>
    <w:p w14:paraId="0AC4F9DE" w14:textId="77777777" w:rsidR="00BE7BE9" w:rsidRDefault="00BE7BE9" w:rsidP="00BE7BE9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710"/>
        <w:gridCol w:w="5670"/>
      </w:tblGrid>
      <w:tr w:rsidR="00BE7BE9" w14:paraId="43FCE2D9" w14:textId="77777777" w:rsidTr="00BE7BE9">
        <w:trPr>
          <w:trHeight w:val="315"/>
        </w:trPr>
        <w:tc>
          <w:tcPr>
            <w:tcW w:w="1710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25D77" w14:textId="77777777" w:rsidR="00BE7BE9" w:rsidRDefault="00BE7BE9" w:rsidP="002C10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710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87153" w14:textId="77777777" w:rsidR="00BE7BE9" w:rsidRDefault="00BE7BE9" w:rsidP="002C10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General Purpose</w:t>
            </w:r>
          </w:p>
        </w:tc>
        <w:tc>
          <w:tcPr>
            <w:tcW w:w="5670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8E067DA" w14:textId="77777777" w:rsidR="00BE7BE9" w:rsidRDefault="00BE7BE9" w:rsidP="002C10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Directory (S3 Express One Zone)</w:t>
            </w:r>
          </w:p>
        </w:tc>
      </w:tr>
      <w:tr w:rsidR="00BE7BE9" w14:paraId="3573D41A" w14:textId="77777777" w:rsidTr="00BE7BE9">
        <w:trPr>
          <w:trHeight w:val="31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771B4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1DC2E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 workloads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498D017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Ultra-low latency, high throughput</w:t>
            </w:r>
          </w:p>
        </w:tc>
      </w:tr>
      <w:tr w:rsidR="00BE7BE9" w14:paraId="64E855AA" w14:textId="77777777" w:rsidTr="00BE7BE9">
        <w:trPr>
          <w:trHeight w:val="52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CC9CE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Latency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6ADF1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Single-digit milliseconds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67BC2AD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Single-digit microseconds</w:t>
            </w:r>
          </w:p>
        </w:tc>
      </w:tr>
      <w:tr w:rsidR="00BE7BE9" w14:paraId="21E37DB5" w14:textId="77777777" w:rsidTr="00BE7BE9">
        <w:trPr>
          <w:trHeight w:val="52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B4D66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51872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Multi-AZ (99.99%)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DC7B7CF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AZ (99.95%)</w:t>
            </w:r>
          </w:p>
        </w:tc>
      </w:tr>
      <w:tr w:rsidR="00BE7BE9" w14:paraId="50C79AB5" w14:textId="77777777" w:rsidTr="00BE7BE9">
        <w:trPr>
          <w:trHeight w:val="31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A45D2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Naming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5648D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Globally unique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C5F5834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Regionally unique + AZ suffix</w:t>
            </w:r>
          </w:p>
        </w:tc>
      </w:tr>
      <w:tr w:rsidR="00BE7BE9" w14:paraId="2D43C968" w14:textId="77777777" w:rsidTr="00BE7BE9">
        <w:trPr>
          <w:trHeight w:val="52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6E71A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C7FA7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Flat (prefix-based)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599EDC6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 hierarchical directories</w:t>
            </w:r>
          </w:p>
        </w:tc>
      </w:tr>
      <w:tr w:rsidR="00BE7BE9" w14:paraId="3808E17D" w14:textId="77777777" w:rsidTr="00BE7BE9">
        <w:trPr>
          <w:trHeight w:val="31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253A8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Storage Classes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00257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7 classes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98680D2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S3 Express One Zone</w:t>
            </w:r>
          </w:p>
        </w:tc>
      </w:tr>
      <w:tr w:rsidR="00BE7BE9" w14:paraId="277F9949" w14:textId="77777777" w:rsidTr="00BE7BE9">
        <w:trPr>
          <w:trHeight w:val="525"/>
        </w:trPr>
        <w:tc>
          <w:tcPr>
            <w:tcW w:w="171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F5326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Pricing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5B160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GB stored + requests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3D257D0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Higher per-request, lower per-GB</w:t>
            </w:r>
          </w:p>
        </w:tc>
      </w:tr>
    </w:tbl>
    <w:p w14:paraId="4136A87C" w14:textId="59A8F514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1: Create a Bucket</w:t>
      </w:r>
    </w:p>
    <w:p w14:paraId="68EA6A5F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Console Method</w:t>
      </w:r>
    </w:p>
    <w:p w14:paraId="03FFA9BD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Go to </w:t>
      </w:r>
      <w:r>
        <w:rPr>
          <w:rStyle w:val="Strong"/>
        </w:rPr>
        <w:t>S3</w:t>
      </w:r>
      <w:r>
        <w:t xml:space="preserve"> → </w:t>
      </w:r>
      <w:r>
        <w:rPr>
          <w:rStyle w:val="Strong"/>
        </w:rPr>
        <w:t>Buckets</w:t>
      </w:r>
      <w:r>
        <w:t xml:space="preserve"> → </w:t>
      </w:r>
      <w:r>
        <w:rPr>
          <w:rStyle w:val="Strong"/>
        </w:rPr>
        <w:t>Create bucket</w:t>
      </w:r>
    </w:p>
    <w:p w14:paraId="021F685E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Create bucket</w:t>
      </w:r>
    </w:p>
    <w:p w14:paraId="09F3942D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AWS CLI Method</w:t>
      </w:r>
    </w:p>
    <w:p w14:paraId="60883467" w14:textId="77777777" w:rsidR="00000000" w:rsidRDefault="00000000">
      <w:pPr>
        <w:pStyle w:val="HTMLPreformatted"/>
        <w:divId w:val="143855480"/>
      </w:pPr>
      <w:r>
        <w:t xml:space="preserve"># Create bucket (us-east-1 </w:t>
      </w:r>
      <w:proofErr w:type="gramStart"/>
      <w:r>
        <w:t>doesn't</w:t>
      </w:r>
      <w:proofErr w:type="gramEnd"/>
      <w:r>
        <w:t xml:space="preserve"> need </w:t>
      </w:r>
      <w:proofErr w:type="spellStart"/>
      <w:r>
        <w:t>LocationConstraint</w:t>
      </w:r>
      <w:proofErr w:type="spellEnd"/>
      <w:r>
        <w:t>)</w:t>
      </w:r>
    </w:p>
    <w:p w14:paraId="644F2AC6" w14:textId="77777777" w:rsidR="00000000" w:rsidRDefault="00000000">
      <w:pPr>
        <w:pStyle w:val="HTMLPreformatted"/>
        <w:divId w:val="143855480"/>
      </w:pPr>
      <w:proofErr w:type="spellStart"/>
      <w:r>
        <w:t>aws</w:t>
      </w:r>
      <w:proofErr w:type="spellEnd"/>
      <w:r>
        <w:t xml:space="preserve"> s3api create-bucket \</w:t>
      </w:r>
    </w:p>
    <w:p w14:paraId="4C28D6E7" w14:textId="77777777" w:rsidR="00000000" w:rsidRDefault="00000000">
      <w:pPr>
        <w:pStyle w:val="HTMLPreformatted"/>
        <w:divId w:val="143855480"/>
      </w:pPr>
      <w:r>
        <w:t xml:space="preserve">    --bucket my-company-app-data-2024 \</w:t>
      </w:r>
    </w:p>
    <w:p w14:paraId="55C9481D" w14:textId="77777777" w:rsidR="00000000" w:rsidRDefault="00000000">
      <w:pPr>
        <w:pStyle w:val="HTMLPreformatted"/>
        <w:divId w:val="143855480"/>
      </w:pPr>
      <w:r>
        <w:t xml:space="preserve">    --region us-east-1</w:t>
      </w:r>
    </w:p>
    <w:p w14:paraId="25E06577" w14:textId="77777777" w:rsidR="00000000" w:rsidRDefault="00000000">
      <w:pPr>
        <w:pStyle w:val="HTMLPreformatted"/>
        <w:divId w:val="143855480"/>
      </w:pPr>
    </w:p>
    <w:p w14:paraId="2CA15368" w14:textId="77777777" w:rsidR="00000000" w:rsidRDefault="00000000">
      <w:pPr>
        <w:pStyle w:val="HTMLPreformatted"/>
        <w:divId w:val="143855480"/>
      </w:pPr>
      <w:r>
        <w:t># Create bucket in other regions</w:t>
      </w:r>
    </w:p>
    <w:p w14:paraId="44099A11" w14:textId="77777777" w:rsidR="00000000" w:rsidRDefault="00000000">
      <w:pPr>
        <w:pStyle w:val="HTMLPreformatted"/>
        <w:divId w:val="143855480"/>
      </w:pPr>
      <w:proofErr w:type="spellStart"/>
      <w:r>
        <w:t>aws</w:t>
      </w:r>
      <w:proofErr w:type="spellEnd"/>
      <w:r>
        <w:t xml:space="preserve"> s3api create-bucket \</w:t>
      </w:r>
    </w:p>
    <w:p w14:paraId="3F685D7C" w14:textId="77777777" w:rsidR="00000000" w:rsidRDefault="00000000">
      <w:pPr>
        <w:pStyle w:val="HTMLPreformatted"/>
        <w:divId w:val="143855480"/>
      </w:pPr>
      <w:r>
        <w:t xml:space="preserve">    --bucket my-company-app-eu-2024 \</w:t>
      </w:r>
    </w:p>
    <w:p w14:paraId="21D739B0" w14:textId="77777777" w:rsidR="00000000" w:rsidRDefault="00000000">
      <w:pPr>
        <w:pStyle w:val="HTMLPreformatted"/>
        <w:divId w:val="143855480"/>
      </w:pPr>
      <w:r>
        <w:t xml:space="preserve">    --region eu-west-1 \</w:t>
      </w:r>
    </w:p>
    <w:p w14:paraId="58CCCE08" w14:textId="77777777" w:rsidR="00000000" w:rsidRDefault="00000000">
      <w:pPr>
        <w:pStyle w:val="HTMLPreformatted"/>
        <w:divId w:val="143855480"/>
      </w:pPr>
      <w:r>
        <w:t xml:space="preserve">    --create-bucket-configuration </w:t>
      </w:r>
      <w:proofErr w:type="spellStart"/>
      <w:r>
        <w:t>LocationConstraint</w:t>
      </w:r>
      <w:proofErr w:type="spellEnd"/>
      <w:r>
        <w:t>=eu-west-1</w:t>
      </w:r>
    </w:p>
    <w:p w14:paraId="4408F27B" w14:textId="77777777" w:rsidR="00000000" w:rsidRDefault="00000000">
      <w:pPr>
        <w:pStyle w:val="HTMLPreformatted"/>
        <w:divId w:val="143855480"/>
      </w:pPr>
    </w:p>
    <w:p w14:paraId="264B2FE7" w14:textId="77777777" w:rsidR="00000000" w:rsidRDefault="00000000">
      <w:pPr>
        <w:pStyle w:val="HTMLPreformatted"/>
        <w:divId w:val="143855480"/>
      </w:pPr>
      <w:r>
        <w:t># Simple create with s3 command</w:t>
      </w:r>
    </w:p>
    <w:p w14:paraId="2D7974E1" w14:textId="77777777" w:rsidR="00000000" w:rsidRDefault="00000000">
      <w:pPr>
        <w:pStyle w:val="HTMLPreformatted"/>
        <w:divId w:val="143855480"/>
      </w:pPr>
      <w:proofErr w:type="spellStart"/>
      <w:r>
        <w:t>aws</w:t>
      </w:r>
      <w:proofErr w:type="spellEnd"/>
      <w:r>
        <w:t xml:space="preserve"> s3 mb s3://my-company-app-data-2024</w:t>
      </w:r>
    </w:p>
    <w:p w14:paraId="2785ABEA" w14:textId="77777777" w:rsidR="00000000" w:rsidRDefault="00000000">
      <w:pPr>
        <w:pStyle w:val="HTMLPreformatted"/>
        <w:divId w:val="143855480"/>
      </w:pPr>
    </w:p>
    <w:p w14:paraId="4E20F11F" w14:textId="77777777" w:rsidR="00000000" w:rsidRDefault="00000000">
      <w:pPr>
        <w:pStyle w:val="HTMLPreformatted"/>
        <w:divId w:val="143855480"/>
      </w:pPr>
      <w:r>
        <w:t># List all buckets</w:t>
      </w:r>
    </w:p>
    <w:p w14:paraId="60CF062E" w14:textId="77777777" w:rsidR="00000000" w:rsidRDefault="00000000">
      <w:pPr>
        <w:pStyle w:val="HTMLPreformatted"/>
        <w:divId w:val="143855480"/>
      </w:pPr>
      <w:proofErr w:type="spellStart"/>
      <w:r>
        <w:t>aws</w:t>
      </w:r>
      <w:proofErr w:type="spellEnd"/>
      <w:r>
        <w:t xml:space="preserve"> s3 ls</w:t>
      </w:r>
    </w:p>
    <w:p w14:paraId="012CFD57" w14:textId="77777777" w:rsidR="00000000" w:rsidRDefault="00000000">
      <w:pPr>
        <w:pStyle w:val="HTMLPreformatted"/>
        <w:divId w:val="143855480"/>
      </w:pPr>
    </w:p>
    <w:p w14:paraId="35FF91ED" w14:textId="77777777" w:rsidR="00000000" w:rsidRDefault="00000000">
      <w:pPr>
        <w:pStyle w:val="HTMLPreformatted"/>
        <w:divId w:val="143855480"/>
      </w:pPr>
      <w:r>
        <w:t># Delete empty bucket</w:t>
      </w:r>
    </w:p>
    <w:p w14:paraId="288E0818" w14:textId="77777777" w:rsidR="00000000" w:rsidRDefault="00000000">
      <w:pPr>
        <w:pStyle w:val="HTMLPreformatted"/>
        <w:divId w:val="143855480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rb</w:t>
      </w:r>
      <w:proofErr w:type="spellEnd"/>
      <w:r>
        <w:t xml:space="preserve"> s3://my-company-app-data-2024</w:t>
      </w:r>
    </w:p>
    <w:p w14:paraId="6BD93B3C" w14:textId="77777777" w:rsidR="00000000" w:rsidRDefault="00000000">
      <w:pPr>
        <w:pStyle w:val="HTMLPreformatted"/>
        <w:divId w:val="143855480"/>
      </w:pPr>
    </w:p>
    <w:p w14:paraId="07C267AF" w14:textId="77777777" w:rsidR="00000000" w:rsidRDefault="00000000">
      <w:pPr>
        <w:pStyle w:val="HTMLPreformatted"/>
        <w:divId w:val="143855480"/>
      </w:pPr>
      <w:r>
        <w:t># Delete bucket with all contents (DANGER!)</w:t>
      </w:r>
    </w:p>
    <w:p w14:paraId="481053DB" w14:textId="77777777" w:rsidR="00000000" w:rsidRDefault="00000000">
      <w:pPr>
        <w:pStyle w:val="HTMLPreformatted"/>
        <w:divId w:val="143855480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rb</w:t>
      </w:r>
      <w:proofErr w:type="spellEnd"/>
      <w:r>
        <w:t xml:space="preserve"> s3://my-company-app-data-2024 --force</w:t>
      </w:r>
    </w:p>
    <w:p w14:paraId="356DC3A3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177BD69D">
          <v:rect id="_x0000_i1027" style="width:468pt;height:.85pt" o:hralign="center" o:hrstd="t" o:hr="t" fillcolor="#a0a0a0" stroked="f"/>
        </w:pict>
      </w:r>
    </w:p>
    <w:p w14:paraId="4EF71E3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Example 2: Bucket Configuration</w:t>
      </w:r>
    </w:p>
    <w:p w14:paraId="794E907F" w14:textId="77777777" w:rsidR="00000000" w:rsidRDefault="00000000">
      <w:pPr>
        <w:pStyle w:val="HTMLPreformatted"/>
        <w:divId w:val="1239250449"/>
      </w:pPr>
      <w:r>
        <w:t># Enable versioning</w:t>
      </w:r>
    </w:p>
    <w:p w14:paraId="560A4FA5" w14:textId="77777777" w:rsidR="00000000" w:rsidRDefault="00000000">
      <w:pPr>
        <w:pStyle w:val="HTMLPreformatted"/>
        <w:divId w:val="1239250449"/>
      </w:pPr>
      <w:proofErr w:type="spellStart"/>
      <w:r>
        <w:t>aws</w:t>
      </w:r>
      <w:proofErr w:type="spellEnd"/>
      <w:r>
        <w:t xml:space="preserve"> s3api put-bucket-versioning \</w:t>
      </w:r>
    </w:p>
    <w:p w14:paraId="649E625A" w14:textId="77777777" w:rsidR="00000000" w:rsidRDefault="00000000">
      <w:pPr>
        <w:pStyle w:val="HTMLPreformatted"/>
        <w:divId w:val="1239250449"/>
      </w:pPr>
      <w:r>
        <w:t xml:space="preserve">    --bucket my-company-app-data-2024 \</w:t>
      </w:r>
    </w:p>
    <w:p w14:paraId="2B3008BD" w14:textId="77777777" w:rsidR="00000000" w:rsidRDefault="00000000">
      <w:pPr>
        <w:pStyle w:val="HTMLPreformatted"/>
        <w:divId w:val="1239250449"/>
      </w:pPr>
      <w:r>
        <w:t xml:space="preserve">    --versioning-configuration Status=Enabled</w:t>
      </w:r>
    </w:p>
    <w:p w14:paraId="6CCBFFAB" w14:textId="77777777" w:rsidR="00000000" w:rsidRDefault="00000000">
      <w:pPr>
        <w:pStyle w:val="HTMLPreformatted"/>
        <w:divId w:val="1239250449"/>
      </w:pPr>
    </w:p>
    <w:p w14:paraId="691C281F" w14:textId="77777777" w:rsidR="00000000" w:rsidRDefault="00000000">
      <w:pPr>
        <w:pStyle w:val="HTMLPreformatted"/>
        <w:divId w:val="1239250449"/>
      </w:pPr>
      <w:r>
        <w:t># Block public access (recommended)</w:t>
      </w:r>
    </w:p>
    <w:p w14:paraId="783C27C4" w14:textId="77777777" w:rsidR="00000000" w:rsidRDefault="00000000">
      <w:pPr>
        <w:pStyle w:val="HTMLPreformatted"/>
        <w:divId w:val="1239250449"/>
      </w:pPr>
      <w:proofErr w:type="spellStart"/>
      <w:r>
        <w:t>aws</w:t>
      </w:r>
      <w:proofErr w:type="spellEnd"/>
      <w:r>
        <w:t xml:space="preserve"> s3api put-public-access-block \</w:t>
      </w:r>
    </w:p>
    <w:p w14:paraId="36CE89BB" w14:textId="77777777" w:rsidR="00000000" w:rsidRDefault="00000000">
      <w:pPr>
        <w:pStyle w:val="HTMLPreformatted"/>
        <w:divId w:val="1239250449"/>
      </w:pPr>
      <w:r>
        <w:t xml:space="preserve">    --bucket my-company-app-data-2024 \</w:t>
      </w:r>
    </w:p>
    <w:p w14:paraId="2C86AAC5" w14:textId="77777777" w:rsidR="00000000" w:rsidRDefault="00000000">
      <w:pPr>
        <w:pStyle w:val="HTMLPreformatted"/>
        <w:divId w:val="1239250449"/>
      </w:pPr>
      <w:r>
        <w:t xml:space="preserve">    --public-access-block-configuration \</w:t>
      </w:r>
    </w:p>
    <w:p w14:paraId="45520741" w14:textId="77777777" w:rsidR="00000000" w:rsidRDefault="00000000">
      <w:pPr>
        <w:pStyle w:val="HTMLPreformatted"/>
        <w:divId w:val="1239250449"/>
      </w:pPr>
      <w:r>
        <w:t xml:space="preserve">    "BlockPublicAcls=</w:t>
      </w:r>
      <w:proofErr w:type="gramStart"/>
      <w:r>
        <w:t>true,IgnorePublicAcls</w:t>
      </w:r>
      <w:proofErr w:type="gramEnd"/>
      <w:r>
        <w:t>=</w:t>
      </w:r>
      <w:proofErr w:type="gramStart"/>
      <w:r>
        <w:t>true,BlockPublicPolicy</w:t>
      </w:r>
      <w:proofErr w:type="gramEnd"/>
      <w:r>
        <w:t>=</w:t>
      </w:r>
      <w:proofErr w:type="gramStart"/>
      <w:r>
        <w:t>true,RestrictPublicBuckets</w:t>
      </w:r>
      <w:proofErr w:type="gramEnd"/>
      <w:r>
        <w:t>=true"</w:t>
      </w:r>
    </w:p>
    <w:p w14:paraId="76ED3196" w14:textId="77777777" w:rsidR="00000000" w:rsidRDefault="00000000">
      <w:pPr>
        <w:pStyle w:val="HTMLPreformatted"/>
        <w:divId w:val="1239250449"/>
      </w:pPr>
    </w:p>
    <w:p w14:paraId="049433B1" w14:textId="77777777" w:rsidR="00000000" w:rsidRDefault="00000000">
      <w:pPr>
        <w:pStyle w:val="HTMLPreformatted"/>
        <w:divId w:val="1239250449"/>
      </w:pPr>
      <w:r>
        <w:t># Enable server access logging</w:t>
      </w:r>
    </w:p>
    <w:p w14:paraId="448FCBDE" w14:textId="77777777" w:rsidR="00000000" w:rsidRDefault="00000000">
      <w:pPr>
        <w:pStyle w:val="HTMLPreformatted"/>
        <w:divId w:val="1239250449"/>
      </w:pPr>
      <w:proofErr w:type="spellStart"/>
      <w:r>
        <w:t>aws</w:t>
      </w:r>
      <w:proofErr w:type="spellEnd"/>
      <w:r>
        <w:t xml:space="preserve"> s3api put-bucket-logging \</w:t>
      </w:r>
    </w:p>
    <w:p w14:paraId="5B8CD0D3" w14:textId="77777777" w:rsidR="00000000" w:rsidRDefault="00000000">
      <w:pPr>
        <w:pStyle w:val="HTMLPreformatted"/>
        <w:divId w:val="1239250449"/>
      </w:pPr>
      <w:r>
        <w:t xml:space="preserve">    --bucket my-company-app-data-2024 \</w:t>
      </w:r>
    </w:p>
    <w:p w14:paraId="44340BF0" w14:textId="77777777" w:rsidR="00000000" w:rsidRDefault="00000000">
      <w:pPr>
        <w:pStyle w:val="HTMLPreformatted"/>
        <w:divId w:val="1239250449"/>
      </w:pPr>
      <w:r>
        <w:t xml:space="preserve">    --bucket-logging-status '{</w:t>
      </w:r>
    </w:p>
    <w:p w14:paraId="1BBAD580" w14:textId="77777777" w:rsidR="00000000" w:rsidRDefault="00000000">
      <w:pPr>
        <w:pStyle w:val="HTMLPreformatted"/>
        <w:divId w:val="1239250449"/>
      </w:pPr>
      <w:r>
        <w:t xml:space="preserve">        "</w:t>
      </w:r>
      <w:proofErr w:type="spellStart"/>
      <w:r>
        <w:t>LoggingEnabled</w:t>
      </w:r>
      <w:proofErr w:type="spellEnd"/>
      <w:r>
        <w:t>": {</w:t>
      </w:r>
    </w:p>
    <w:p w14:paraId="699D44C6" w14:textId="77777777" w:rsidR="00000000" w:rsidRDefault="00000000">
      <w:pPr>
        <w:pStyle w:val="HTMLPreformatted"/>
        <w:divId w:val="1239250449"/>
      </w:pPr>
      <w:r>
        <w:t xml:space="preserve">            "</w:t>
      </w:r>
      <w:proofErr w:type="spellStart"/>
      <w:r>
        <w:t>TargetBucket</w:t>
      </w:r>
      <w:proofErr w:type="spellEnd"/>
      <w:r>
        <w:t>": "my-logs-bucket",</w:t>
      </w:r>
    </w:p>
    <w:p w14:paraId="51643F63" w14:textId="77777777" w:rsidR="00000000" w:rsidRDefault="00000000">
      <w:pPr>
        <w:pStyle w:val="HTMLPreformatted"/>
        <w:divId w:val="1239250449"/>
      </w:pPr>
      <w:r>
        <w:t xml:space="preserve">            "</w:t>
      </w:r>
      <w:proofErr w:type="spellStart"/>
      <w:r>
        <w:t>TargetPrefix</w:t>
      </w:r>
      <w:proofErr w:type="spellEnd"/>
      <w:r>
        <w:t>": "s3-access-logs/"</w:t>
      </w:r>
    </w:p>
    <w:p w14:paraId="0DE0A28B" w14:textId="77777777" w:rsidR="00000000" w:rsidRDefault="00000000">
      <w:pPr>
        <w:pStyle w:val="HTMLPreformatted"/>
        <w:divId w:val="1239250449"/>
      </w:pPr>
      <w:r>
        <w:t xml:space="preserve">        }</w:t>
      </w:r>
    </w:p>
    <w:p w14:paraId="7DC85F59" w14:textId="77777777" w:rsidR="00000000" w:rsidRDefault="00000000">
      <w:pPr>
        <w:pStyle w:val="HTMLPreformatted"/>
        <w:divId w:val="1239250449"/>
      </w:pPr>
      <w:r>
        <w:t xml:space="preserve">    }'</w:t>
      </w:r>
    </w:p>
    <w:p w14:paraId="0AFEC3A9" w14:textId="77777777" w:rsidR="00000000" w:rsidRDefault="00000000">
      <w:pPr>
        <w:pStyle w:val="HTMLPreformatted"/>
        <w:divId w:val="1239250449"/>
      </w:pPr>
    </w:p>
    <w:p w14:paraId="6AA4D447" w14:textId="77777777" w:rsidR="00000000" w:rsidRDefault="00000000">
      <w:pPr>
        <w:pStyle w:val="HTMLPreformatted"/>
        <w:divId w:val="1239250449"/>
      </w:pPr>
      <w:r>
        <w:t># Add tags</w:t>
      </w:r>
    </w:p>
    <w:p w14:paraId="5070963D" w14:textId="77777777" w:rsidR="00000000" w:rsidRDefault="00000000">
      <w:pPr>
        <w:pStyle w:val="HTMLPreformatted"/>
        <w:divId w:val="1239250449"/>
      </w:pPr>
      <w:proofErr w:type="spellStart"/>
      <w:r>
        <w:t>aws</w:t>
      </w:r>
      <w:proofErr w:type="spellEnd"/>
      <w:r>
        <w:t xml:space="preserve"> s3api put-bucket-tagging \</w:t>
      </w:r>
    </w:p>
    <w:p w14:paraId="0A4071F6" w14:textId="77777777" w:rsidR="00000000" w:rsidRDefault="00000000">
      <w:pPr>
        <w:pStyle w:val="HTMLPreformatted"/>
        <w:divId w:val="1239250449"/>
      </w:pPr>
      <w:r>
        <w:t xml:space="preserve">    --bucket my-company-app-data-2024 \</w:t>
      </w:r>
    </w:p>
    <w:p w14:paraId="6560AF00" w14:textId="77777777" w:rsidR="00000000" w:rsidRDefault="00000000">
      <w:pPr>
        <w:pStyle w:val="HTMLPreformatted"/>
        <w:divId w:val="1239250449"/>
      </w:pPr>
      <w:r>
        <w:t xml:space="preserve">    --tagging 'TagSet=[{Key=</w:t>
      </w:r>
      <w:proofErr w:type="gramStart"/>
      <w:r>
        <w:t>Environment,Value</w:t>
      </w:r>
      <w:proofErr w:type="gramEnd"/>
      <w:r>
        <w:t>=Production</w:t>
      </w:r>
      <w:proofErr w:type="gramStart"/>
      <w:r>
        <w:t>},{</w:t>
      </w:r>
      <w:proofErr w:type="gramEnd"/>
      <w:r>
        <w:t>Key=</w:t>
      </w:r>
      <w:proofErr w:type="gramStart"/>
      <w:r>
        <w:t>Team,Value</w:t>
      </w:r>
      <w:proofErr w:type="gramEnd"/>
      <w:r>
        <w:t>=DevOps}]'</w:t>
      </w:r>
    </w:p>
    <w:p w14:paraId="49267B86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04E4F5F8">
          <v:rect id="_x0000_i1028" style="width:468pt;height:.85pt" o:hralign="center" o:hrstd="t" o:hr="t" fillcolor="#a0a0a0" stroked="f"/>
        </w:pict>
      </w:r>
    </w:p>
    <w:p w14:paraId="645DAC6D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3. Objects &amp; Keys</w:t>
      </w:r>
    </w:p>
    <w:p w14:paraId="78ACCF4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What is an Object?</w:t>
      </w:r>
    </w:p>
    <w:p w14:paraId="1897BB8B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An object consists of:</w:t>
      </w:r>
    </w:p>
    <w:p w14:paraId="10028F8D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Key</w:t>
      </w:r>
      <w:r>
        <w:t>: The name/path of the object</w:t>
      </w:r>
    </w:p>
    <w:p w14:paraId="4D49D5B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Value</w:t>
      </w:r>
      <w:r>
        <w:t>: The data (0 bytes to 5 TB)</w:t>
      </w:r>
    </w:p>
    <w:p w14:paraId="24987784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Metadata</w:t>
      </w:r>
      <w:r>
        <w:t>: Key-value pairs describing the object</w:t>
      </w:r>
    </w:p>
    <w:p w14:paraId="082DD8F9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Version ID</w:t>
      </w:r>
      <w:r>
        <w:t>: If versioning is enabled</w:t>
      </w:r>
    </w:p>
    <w:p w14:paraId="61E99003" w14:textId="77777777" w:rsidR="00000000" w:rsidRDefault="00000000">
      <w:pPr>
        <w:pStyle w:val="HTMLPreformatted"/>
        <w:divId w:val="212167715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846AED6" w14:textId="77777777" w:rsidR="00000000" w:rsidRDefault="00000000">
      <w:pPr>
        <w:pStyle w:val="HTMLPreformatted"/>
        <w:divId w:val="2121677153"/>
      </w:pPr>
      <w:r>
        <w:t>│                           S3 OBJECT ANATOMY                              │</w:t>
      </w:r>
    </w:p>
    <w:p w14:paraId="2AAE293A" w14:textId="77777777" w:rsidR="00000000" w:rsidRDefault="00000000">
      <w:pPr>
        <w:pStyle w:val="HTMLPreformatted"/>
        <w:divId w:val="2121677153"/>
      </w:pPr>
      <w:r>
        <w:t>│                                                                          │</w:t>
      </w:r>
    </w:p>
    <w:p w14:paraId="7670559B" w14:textId="77777777" w:rsidR="00000000" w:rsidRDefault="00000000">
      <w:pPr>
        <w:pStyle w:val="HTMLPreformatted"/>
        <w:divId w:val="2121677153"/>
      </w:pPr>
      <w:r>
        <w:t>│   Object: s3://my-bucket/images/photo.jpg                               │</w:t>
      </w:r>
    </w:p>
    <w:p w14:paraId="4E911CB6" w14:textId="77777777" w:rsidR="00000000" w:rsidRDefault="00000000">
      <w:pPr>
        <w:pStyle w:val="HTMLPreformatted"/>
        <w:divId w:val="2121677153"/>
      </w:pPr>
      <w:r>
        <w:t>│                                                                          │</w:t>
      </w:r>
    </w:p>
    <w:p w14:paraId="30074045" w14:textId="77777777" w:rsidR="00000000" w:rsidRDefault="00000000">
      <w:pPr>
        <w:pStyle w:val="HTMLPreformatted"/>
        <w:divId w:val="2121677153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21395BDA" w14:textId="77777777" w:rsidR="00000000" w:rsidRDefault="00000000">
      <w:pPr>
        <w:pStyle w:val="HTMLPreformatted"/>
        <w:divId w:val="2121677153"/>
      </w:pPr>
      <w:r>
        <w:t>│   │                                                                  │   │</w:t>
      </w:r>
    </w:p>
    <w:p w14:paraId="30858A4C" w14:textId="77777777" w:rsidR="00000000" w:rsidRDefault="00000000">
      <w:pPr>
        <w:pStyle w:val="HTMLPreformatted"/>
        <w:divId w:val="2121677153"/>
      </w:pPr>
      <w:r>
        <w:t>│   │   KEY (Object Name/</w:t>
      </w:r>
      <w:proofErr w:type="gramStart"/>
      <w:r>
        <w:t xml:space="preserve">Path)   </w:t>
      </w:r>
      <w:proofErr w:type="gramEnd"/>
      <w:r>
        <w:t xml:space="preserve">                                     │   │</w:t>
      </w:r>
    </w:p>
    <w:p w14:paraId="0E173FC2" w14:textId="77777777" w:rsidR="00000000" w:rsidRDefault="00000000">
      <w:pPr>
        <w:pStyle w:val="HTMLPreformatted"/>
        <w:divId w:val="2121677153"/>
      </w:pPr>
      <w:r>
        <w:lastRenderedPageBreak/>
        <w:t>│   │   ────────────────────────────────────────                      │   │</w:t>
      </w:r>
    </w:p>
    <w:p w14:paraId="2CF5A728" w14:textId="77777777" w:rsidR="00000000" w:rsidRDefault="00000000">
      <w:pPr>
        <w:pStyle w:val="HTMLPreformatted"/>
        <w:divId w:val="2121677153"/>
      </w:pPr>
      <w:r>
        <w:t>│   │   images/photo.jpg                                              │   │</w:t>
      </w:r>
    </w:p>
    <w:p w14:paraId="671A6D6A" w14:textId="77777777" w:rsidR="00000000" w:rsidRDefault="00000000">
      <w:pPr>
        <w:pStyle w:val="HTMLPreformatted"/>
        <w:divId w:val="2121677153"/>
      </w:pPr>
      <w:r>
        <w:t>│   │                                                                  │   │</w:t>
      </w:r>
    </w:p>
    <w:p w14:paraId="7BE46B13" w14:textId="77777777" w:rsidR="00000000" w:rsidRDefault="00000000">
      <w:pPr>
        <w:pStyle w:val="HTMLPreformatted"/>
        <w:divId w:val="2121677153"/>
      </w:pPr>
      <w:r>
        <w:t>│   │   VALUE (</w:t>
      </w:r>
      <w:proofErr w:type="gramStart"/>
      <w:r>
        <w:t xml:space="preserve">Data)   </w:t>
      </w:r>
      <w:proofErr w:type="gramEnd"/>
      <w:r>
        <w:t xml:space="preserve">                                               │   │</w:t>
      </w:r>
    </w:p>
    <w:p w14:paraId="04ECA381" w14:textId="77777777" w:rsidR="00000000" w:rsidRDefault="00000000">
      <w:pPr>
        <w:pStyle w:val="HTMLPreformatted"/>
        <w:divId w:val="2121677153"/>
      </w:pPr>
      <w:r>
        <w:t>│   │   ────────────────────────────────────────                      │   │</w:t>
      </w:r>
    </w:p>
    <w:p w14:paraId="0549390D" w14:textId="77777777" w:rsidR="00000000" w:rsidRDefault="00000000">
      <w:pPr>
        <w:pStyle w:val="HTMLPreformatted"/>
        <w:divId w:val="2121677153"/>
      </w:pPr>
      <w:r>
        <w:t>│   │</w:t>
      </w:r>
      <w:proofErr w:type="gramStart"/>
      <w:r>
        <w:t xml:space="preserve">   [</w:t>
      </w:r>
      <w:proofErr w:type="gramEnd"/>
      <w:r>
        <w:t>Binary content of the file - up to 5</w:t>
      </w:r>
      <w:proofErr w:type="gramStart"/>
      <w:r>
        <w:t xml:space="preserve">TB]   </w:t>
      </w:r>
      <w:proofErr w:type="gramEnd"/>
      <w:r>
        <w:t xml:space="preserve">                   │   │</w:t>
      </w:r>
    </w:p>
    <w:p w14:paraId="651E4924" w14:textId="77777777" w:rsidR="00000000" w:rsidRDefault="00000000">
      <w:pPr>
        <w:pStyle w:val="HTMLPreformatted"/>
        <w:divId w:val="2121677153"/>
      </w:pPr>
      <w:r>
        <w:t>│   │                                                                  │   │</w:t>
      </w:r>
    </w:p>
    <w:p w14:paraId="55E8C45E" w14:textId="77777777" w:rsidR="00000000" w:rsidRDefault="00000000">
      <w:pPr>
        <w:pStyle w:val="HTMLPreformatted"/>
        <w:divId w:val="2121677153"/>
      </w:pPr>
      <w:r>
        <w:t>│   │   METADATA                                                      │   │</w:t>
      </w:r>
    </w:p>
    <w:p w14:paraId="5DC21F44" w14:textId="77777777" w:rsidR="00000000" w:rsidRDefault="00000000">
      <w:pPr>
        <w:pStyle w:val="HTMLPreformatted"/>
        <w:divId w:val="2121677153"/>
      </w:pPr>
      <w:r>
        <w:t>│   │   ────────────────────────────────────────                      │   │</w:t>
      </w:r>
    </w:p>
    <w:p w14:paraId="7B365ABA" w14:textId="77777777" w:rsidR="00000000" w:rsidRDefault="00000000">
      <w:pPr>
        <w:pStyle w:val="HTMLPreformatted"/>
        <w:divId w:val="2121677153"/>
      </w:pPr>
      <w:r>
        <w:t>│   │   • Content-Type: image/jpeg                                    │   │</w:t>
      </w:r>
    </w:p>
    <w:p w14:paraId="6F438867" w14:textId="77777777" w:rsidR="00000000" w:rsidRDefault="00000000">
      <w:pPr>
        <w:pStyle w:val="HTMLPreformatted"/>
        <w:divId w:val="2121677153"/>
      </w:pPr>
      <w:r>
        <w:t>│   │   • Content-Length: 2048576                                     │   │</w:t>
      </w:r>
    </w:p>
    <w:p w14:paraId="0CD4DAEC" w14:textId="77777777" w:rsidR="00000000" w:rsidRDefault="00000000">
      <w:pPr>
        <w:pStyle w:val="HTMLPreformatted"/>
        <w:divId w:val="2121677153"/>
      </w:pPr>
      <w:r>
        <w:t>│   │   • Last-Modified: 2024-01-15T10:30:00Z                        │   │</w:t>
      </w:r>
    </w:p>
    <w:p w14:paraId="5CDF3AD1" w14:textId="77777777" w:rsidR="00000000" w:rsidRDefault="00000000">
      <w:pPr>
        <w:pStyle w:val="HTMLPreformatted"/>
        <w:divId w:val="2121677153"/>
      </w:pPr>
      <w:r>
        <w:t>│   │   • ETag: "d41d8cd98f00b204e9800998ecf8427e"                   │   │</w:t>
      </w:r>
    </w:p>
    <w:p w14:paraId="7AE04EC5" w14:textId="77777777" w:rsidR="00000000" w:rsidRDefault="00000000">
      <w:pPr>
        <w:pStyle w:val="HTMLPreformatted"/>
        <w:divId w:val="2121677153"/>
      </w:pPr>
      <w:r>
        <w:t>│   │   • x-</w:t>
      </w:r>
      <w:proofErr w:type="spellStart"/>
      <w:r>
        <w:t>amz</w:t>
      </w:r>
      <w:proofErr w:type="spellEnd"/>
      <w:r>
        <w:t xml:space="preserve">-meta-author: john (custom </w:t>
      </w:r>
      <w:proofErr w:type="gramStart"/>
      <w:r>
        <w:t xml:space="preserve">metadata)   </w:t>
      </w:r>
      <w:proofErr w:type="gramEnd"/>
      <w:r>
        <w:t xml:space="preserve">                │   │</w:t>
      </w:r>
    </w:p>
    <w:p w14:paraId="0A3ADC86" w14:textId="77777777" w:rsidR="00000000" w:rsidRDefault="00000000">
      <w:pPr>
        <w:pStyle w:val="HTMLPreformatted"/>
        <w:divId w:val="2121677153"/>
      </w:pPr>
      <w:r>
        <w:t>│   │                                                                  │   │</w:t>
      </w:r>
    </w:p>
    <w:p w14:paraId="0F2AA506" w14:textId="77777777" w:rsidR="00000000" w:rsidRDefault="00000000">
      <w:pPr>
        <w:pStyle w:val="HTMLPreformatted"/>
        <w:divId w:val="2121677153"/>
      </w:pPr>
      <w:r>
        <w:t xml:space="preserve">│   │   VERSION ID (if versioning </w:t>
      </w:r>
      <w:proofErr w:type="gramStart"/>
      <w:r>
        <w:t xml:space="preserve">enabled)   </w:t>
      </w:r>
      <w:proofErr w:type="gramEnd"/>
      <w:r>
        <w:t xml:space="preserve">                         │   │</w:t>
      </w:r>
    </w:p>
    <w:p w14:paraId="72098E53" w14:textId="77777777" w:rsidR="00000000" w:rsidRDefault="00000000">
      <w:pPr>
        <w:pStyle w:val="HTMLPreformatted"/>
        <w:divId w:val="2121677153"/>
      </w:pPr>
      <w:r>
        <w:t>│   │   ────────────────────────────────────────                      │   │</w:t>
      </w:r>
    </w:p>
    <w:p w14:paraId="73A5FA5D" w14:textId="77777777" w:rsidR="00000000" w:rsidRDefault="00000000">
      <w:pPr>
        <w:pStyle w:val="HTMLPreformatted"/>
        <w:divId w:val="2121677153"/>
      </w:pPr>
      <w:r>
        <w:t>│   │   3sL4kqtJlcpXroDTDmJ+rmSpXd3dIbrHY+MTRCxf3vjVBH40Nr8X8gdRQBpUMLUo │   │</w:t>
      </w:r>
    </w:p>
    <w:p w14:paraId="4182B77F" w14:textId="77777777" w:rsidR="00000000" w:rsidRDefault="00000000">
      <w:pPr>
        <w:pStyle w:val="HTMLPreformatted"/>
        <w:divId w:val="2121677153"/>
      </w:pPr>
      <w:r>
        <w:t>│   │                                                                  │   │</w:t>
      </w:r>
    </w:p>
    <w:p w14:paraId="4EC66AC3" w14:textId="77777777" w:rsidR="00000000" w:rsidRDefault="00000000">
      <w:pPr>
        <w:pStyle w:val="HTMLPreformatted"/>
        <w:divId w:val="2121677153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2CFA9CB3" w14:textId="77777777" w:rsidR="00000000" w:rsidRDefault="00000000">
      <w:pPr>
        <w:pStyle w:val="HTMLPreformatted"/>
        <w:divId w:val="2121677153"/>
      </w:pPr>
      <w:r>
        <w:t>│                                                                          │</w:t>
      </w:r>
    </w:p>
    <w:p w14:paraId="255A3B0C" w14:textId="77777777" w:rsidR="00000000" w:rsidRDefault="00000000">
      <w:pPr>
        <w:pStyle w:val="HTMLPreformatted"/>
        <w:divId w:val="212167715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19801CC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Understanding Keys (Object Names)</w:t>
      </w:r>
    </w:p>
    <w:p w14:paraId="0F8998B3" w14:textId="77777777" w:rsidR="00000000" w:rsidRDefault="00000000">
      <w:pPr>
        <w:pStyle w:val="HTMLPreformatted"/>
        <w:divId w:val="47988037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CB3B73D" w14:textId="77777777" w:rsidR="00000000" w:rsidRDefault="00000000">
      <w:pPr>
        <w:pStyle w:val="HTMLPreformatted"/>
        <w:divId w:val="479880379"/>
      </w:pPr>
      <w:r>
        <w:t xml:space="preserve">│                        S3 KEYS (Object </w:t>
      </w:r>
      <w:proofErr w:type="gramStart"/>
      <w:r>
        <w:t xml:space="preserve">Paths)   </w:t>
      </w:r>
      <w:proofErr w:type="gramEnd"/>
      <w:r>
        <w:t xml:space="preserve">                        │</w:t>
      </w:r>
    </w:p>
    <w:p w14:paraId="05895915" w14:textId="77777777" w:rsidR="00000000" w:rsidRDefault="00000000">
      <w:pPr>
        <w:pStyle w:val="HTMLPreformatted"/>
        <w:divId w:val="479880379"/>
      </w:pPr>
      <w:r>
        <w:t>│                                                                          │</w:t>
      </w:r>
    </w:p>
    <w:p w14:paraId="012B3DC5" w14:textId="77777777" w:rsidR="00000000" w:rsidRDefault="00000000">
      <w:pPr>
        <w:pStyle w:val="HTMLPreformatted"/>
        <w:divId w:val="479880379"/>
      </w:pPr>
      <w:r>
        <w:t xml:space="preserve">│   S3 is FLAT - folders </w:t>
      </w:r>
      <w:proofErr w:type="gramStart"/>
      <w:r>
        <w:t>don't</w:t>
      </w:r>
      <w:proofErr w:type="gramEnd"/>
      <w:r>
        <w:t xml:space="preserve"> really exist!                              │</w:t>
      </w:r>
    </w:p>
    <w:p w14:paraId="72ED5873" w14:textId="77777777" w:rsidR="00000000" w:rsidRDefault="00000000">
      <w:pPr>
        <w:pStyle w:val="HTMLPreformatted"/>
        <w:divId w:val="479880379"/>
      </w:pPr>
      <w:r>
        <w:t>│   The "/" is just part of the key name.                                 │</w:t>
      </w:r>
    </w:p>
    <w:p w14:paraId="1667223A" w14:textId="77777777" w:rsidR="00000000" w:rsidRDefault="00000000">
      <w:pPr>
        <w:pStyle w:val="HTMLPreformatted"/>
        <w:divId w:val="479880379"/>
      </w:pPr>
      <w:r>
        <w:t>│                                                                          │</w:t>
      </w:r>
    </w:p>
    <w:p w14:paraId="0D98C00C" w14:textId="77777777" w:rsidR="00000000" w:rsidRDefault="00000000">
      <w:pPr>
        <w:pStyle w:val="HTMLPreformatted"/>
        <w:divId w:val="479880379"/>
      </w:pPr>
      <w:r>
        <w:t>│   Bucket: my-bucket                                                      │</w:t>
      </w:r>
    </w:p>
    <w:p w14:paraId="380C4FF2" w14:textId="77777777" w:rsidR="00000000" w:rsidRDefault="00000000">
      <w:pPr>
        <w:pStyle w:val="HTMLPreformatted"/>
        <w:divId w:val="479880379"/>
      </w:pPr>
      <w:r>
        <w:t>│   ├── file.txt                    ← Key: "file.txt"                     │</w:t>
      </w:r>
    </w:p>
    <w:p w14:paraId="4B63CA9C" w14:textId="77777777" w:rsidR="00000000" w:rsidRDefault="00000000">
      <w:pPr>
        <w:pStyle w:val="HTMLPreformatted"/>
        <w:divId w:val="479880379"/>
      </w:pPr>
      <w:r>
        <w:t>│   ├── images/photo.jpg            ← Key: "images/photo.jpg"             │</w:t>
      </w:r>
    </w:p>
    <w:p w14:paraId="4E609864" w14:textId="77777777" w:rsidR="00000000" w:rsidRDefault="00000000">
      <w:pPr>
        <w:pStyle w:val="HTMLPreformatted"/>
        <w:divId w:val="479880379"/>
      </w:pPr>
      <w:r>
        <w:t>│   ├── images/icons/logo.png       ← Key: "images/icons/logo.png"        │</w:t>
      </w:r>
    </w:p>
    <w:p w14:paraId="6AC3065F" w14:textId="77777777" w:rsidR="00000000" w:rsidRDefault="00000000">
      <w:pPr>
        <w:pStyle w:val="HTMLPreformatted"/>
        <w:divId w:val="479880379"/>
      </w:pPr>
      <w:r>
        <w:t>│   ├── logs/2024/01/app.log        ← Key: "logs/2024/01/app.log"         │</w:t>
      </w:r>
    </w:p>
    <w:p w14:paraId="56D866BE" w14:textId="77777777" w:rsidR="00000000" w:rsidRDefault="00000000">
      <w:pPr>
        <w:pStyle w:val="HTMLPreformatted"/>
        <w:divId w:val="479880379"/>
      </w:pPr>
      <w:r>
        <w:t>│   └── backups/</w:t>
      </w:r>
      <w:proofErr w:type="spellStart"/>
      <w:r>
        <w:t>db-backup.sql</w:t>
      </w:r>
      <w:proofErr w:type="spellEnd"/>
      <w:r>
        <w:t xml:space="preserve">       ← Key: "backups/</w:t>
      </w:r>
      <w:proofErr w:type="spellStart"/>
      <w:r>
        <w:t>db-backup.sql</w:t>
      </w:r>
      <w:proofErr w:type="spellEnd"/>
      <w:r>
        <w:t>"        │</w:t>
      </w:r>
    </w:p>
    <w:p w14:paraId="46EA6702" w14:textId="77777777" w:rsidR="00000000" w:rsidRDefault="00000000">
      <w:pPr>
        <w:pStyle w:val="HTMLPreformatted"/>
        <w:divId w:val="479880379"/>
      </w:pPr>
      <w:r>
        <w:t>│                                                                          │</w:t>
      </w:r>
    </w:p>
    <w:p w14:paraId="297E855B" w14:textId="77777777" w:rsidR="00000000" w:rsidRDefault="00000000">
      <w:pPr>
        <w:pStyle w:val="HTMLPreformatted"/>
        <w:divId w:val="479880379"/>
      </w:pPr>
      <w:r>
        <w:t>│   These are ALL just keys - the slashes are part of the name!           │</w:t>
      </w:r>
    </w:p>
    <w:p w14:paraId="75CEAE6D" w14:textId="77777777" w:rsidR="00000000" w:rsidRDefault="00000000">
      <w:pPr>
        <w:pStyle w:val="HTMLPreformatted"/>
        <w:divId w:val="479880379"/>
      </w:pPr>
      <w:r>
        <w:t>│   Console shows them as "folders" for convenience.                       │</w:t>
      </w:r>
    </w:p>
    <w:p w14:paraId="1506788C" w14:textId="77777777" w:rsidR="00000000" w:rsidRDefault="00000000">
      <w:pPr>
        <w:pStyle w:val="HTMLPreformatted"/>
        <w:divId w:val="479880379"/>
      </w:pPr>
      <w:r>
        <w:t>│                                                                          │</w:t>
      </w:r>
    </w:p>
    <w:p w14:paraId="344B4A88" w14:textId="77777777" w:rsidR="00000000" w:rsidRDefault="00000000">
      <w:pPr>
        <w:pStyle w:val="HTMLPreformatted"/>
        <w:divId w:val="479880379"/>
      </w:pPr>
      <w:r>
        <w:t>│   Prefix Examples:                                                       │</w:t>
      </w:r>
    </w:p>
    <w:p w14:paraId="47771BAC" w14:textId="77777777" w:rsidR="00000000" w:rsidRDefault="00000000">
      <w:pPr>
        <w:pStyle w:val="HTMLPreformatted"/>
        <w:divId w:val="479880379"/>
      </w:pPr>
      <w:r>
        <w:t>│   • "images/"       → Lists all keys starting with "images/"            │</w:t>
      </w:r>
    </w:p>
    <w:p w14:paraId="3F6D6E46" w14:textId="77777777" w:rsidR="00000000" w:rsidRDefault="00000000">
      <w:pPr>
        <w:pStyle w:val="HTMLPreformatted"/>
        <w:divId w:val="479880379"/>
      </w:pPr>
      <w:r>
        <w:t>│   • "logs/2024/"    → Lists all keys starting with "logs/2024/"         │</w:t>
      </w:r>
    </w:p>
    <w:p w14:paraId="642C56A2" w14:textId="77777777" w:rsidR="00000000" w:rsidRDefault="00000000">
      <w:pPr>
        <w:pStyle w:val="HTMLPreformatted"/>
        <w:divId w:val="479880379"/>
      </w:pPr>
      <w:r>
        <w:t>│                                                                          │</w:t>
      </w:r>
    </w:p>
    <w:p w14:paraId="14047193" w14:textId="77777777" w:rsidR="00000000" w:rsidRDefault="00000000">
      <w:pPr>
        <w:pStyle w:val="HTMLPreformatted"/>
        <w:divId w:val="47988037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985DD63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5EBCCFA8">
          <v:rect id="_x0000_i1029" style="width:468pt;height:.85pt" o:hralign="center" o:hrstd="t" o:hr="t" fillcolor="#a0a0a0" stroked="f"/>
        </w:pict>
      </w:r>
    </w:p>
    <w:p w14:paraId="6F8ACF4B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1: Upload and Download Objects</w:t>
      </w:r>
    </w:p>
    <w:p w14:paraId="3B3F5028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Console Method</w:t>
      </w:r>
    </w:p>
    <w:p w14:paraId="06F2D531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lastRenderedPageBreak/>
        <w:t>Upload:</w:t>
      </w:r>
    </w:p>
    <w:p w14:paraId="2CE9774B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Go to </w:t>
      </w:r>
      <w:r>
        <w:rPr>
          <w:rStyle w:val="Strong"/>
        </w:rPr>
        <w:t>S3</w:t>
      </w:r>
      <w:r>
        <w:t xml:space="preserve"> → Select bucket → </w:t>
      </w:r>
      <w:r>
        <w:rPr>
          <w:rStyle w:val="Strong"/>
        </w:rPr>
        <w:t>Upload</w:t>
      </w:r>
    </w:p>
    <w:p w14:paraId="13923E75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Drag files or click </w:t>
      </w:r>
      <w:r>
        <w:rPr>
          <w:rStyle w:val="Strong"/>
        </w:rPr>
        <w:t>Add files</w:t>
      </w:r>
    </w:p>
    <w:p w14:paraId="6C72C98C" w14:textId="77777777" w:rsidR="00000000" w:rsidRDefault="00000000">
      <w:pPr>
        <w:pStyle w:val="NormalWeb"/>
        <w:numPr>
          <w:ilvl w:val="0"/>
          <w:numId w:val="6"/>
        </w:numPr>
      </w:pPr>
      <w:r>
        <w:t>Configure:</w:t>
      </w:r>
    </w:p>
    <w:p w14:paraId="0AAADECC" w14:textId="77777777" w:rsidR="00000000" w:rsidRDefault="00000000">
      <w:pPr>
        <w:pStyle w:val="NormalWeb"/>
        <w:numPr>
          <w:ilvl w:val="1"/>
          <w:numId w:val="6"/>
        </w:numPr>
      </w:pPr>
      <w:r>
        <w:t>Storage class: Standard</w:t>
      </w:r>
    </w:p>
    <w:p w14:paraId="5831F0FB" w14:textId="77777777" w:rsidR="00000000" w:rsidRDefault="00000000">
      <w:pPr>
        <w:pStyle w:val="NormalWeb"/>
        <w:numPr>
          <w:ilvl w:val="1"/>
          <w:numId w:val="6"/>
        </w:numPr>
      </w:pPr>
      <w:r>
        <w:t>Encryption: SSE-S3</w:t>
      </w:r>
    </w:p>
    <w:p w14:paraId="0EF6A1DB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rStyle w:val="Strong"/>
        </w:rPr>
        <w:t>Upload</w:t>
      </w:r>
    </w:p>
    <w:p w14:paraId="26AC0BC7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AWS CLI Method</w:t>
      </w:r>
    </w:p>
    <w:p w14:paraId="314C9421" w14:textId="77777777" w:rsidR="00000000" w:rsidRDefault="00000000">
      <w:pPr>
        <w:pStyle w:val="HTMLPreformatted"/>
        <w:divId w:val="43338713"/>
      </w:pPr>
      <w:r>
        <w:t># Upload single file</w:t>
      </w:r>
    </w:p>
    <w:p w14:paraId="61DB90BA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cp myfile.txt s3://my-bucket/myfile.txt</w:t>
      </w:r>
    </w:p>
    <w:p w14:paraId="3F4C0823" w14:textId="77777777" w:rsidR="00000000" w:rsidRDefault="00000000">
      <w:pPr>
        <w:pStyle w:val="HTMLPreformatted"/>
        <w:divId w:val="43338713"/>
      </w:pPr>
    </w:p>
    <w:p w14:paraId="62E0F503" w14:textId="77777777" w:rsidR="00000000" w:rsidRDefault="00000000">
      <w:pPr>
        <w:pStyle w:val="HTMLPreformatted"/>
        <w:divId w:val="43338713"/>
      </w:pPr>
      <w:r>
        <w:t># Upload with specific storage class</w:t>
      </w:r>
    </w:p>
    <w:p w14:paraId="6B246D2C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cp myfile.txt s3://my-bucket/myfile.txt --storage-class STANDARD_IA</w:t>
      </w:r>
    </w:p>
    <w:p w14:paraId="6F7D1F34" w14:textId="77777777" w:rsidR="00000000" w:rsidRDefault="00000000">
      <w:pPr>
        <w:pStyle w:val="HTMLPreformatted"/>
        <w:divId w:val="43338713"/>
      </w:pPr>
    </w:p>
    <w:p w14:paraId="2E22EF39" w14:textId="77777777" w:rsidR="00000000" w:rsidRDefault="00000000">
      <w:pPr>
        <w:pStyle w:val="HTMLPreformatted"/>
        <w:divId w:val="43338713"/>
      </w:pPr>
      <w:r>
        <w:t># Upload with metadata</w:t>
      </w:r>
    </w:p>
    <w:p w14:paraId="0D4035C0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cp myfile.txt s3://my-bucket/myfile.txt \</w:t>
      </w:r>
    </w:p>
    <w:p w14:paraId="735ACAA2" w14:textId="77777777" w:rsidR="00000000" w:rsidRDefault="00000000">
      <w:pPr>
        <w:pStyle w:val="HTMLPreformatted"/>
        <w:divId w:val="43338713"/>
      </w:pPr>
      <w:r>
        <w:t xml:space="preserve">    --metadata '{"</w:t>
      </w:r>
      <w:proofErr w:type="spellStart"/>
      <w:r>
        <w:t>author":"john","project":"demo</w:t>
      </w:r>
      <w:proofErr w:type="spellEnd"/>
      <w:r>
        <w:t>"}'</w:t>
      </w:r>
    </w:p>
    <w:p w14:paraId="7D1C986B" w14:textId="77777777" w:rsidR="00000000" w:rsidRDefault="00000000">
      <w:pPr>
        <w:pStyle w:val="HTMLPreformatted"/>
        <w:divId w:val="43338713"/>
      </w:pPr>
    </w:p>
    <w:p w14:paraId="4D102C8B" w14:textId="77777777" w:rsidR="00000000" w:rsidRDefault="00000000">
      <w:pPr>
        <w:pStyle w:val="HTMLPreformatted"/>
        <w:divId w:val="43338713"/>
      </w:pPr>
      <w:r>
        <w:t># Upload entire directory</w:t>
      </w:r>
    </w:p>
    <w:p w14:paraId="0089AB17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</w:t>
      </w:r>
      <w:proofErr w:type="gramStart"/>
      <w:r>
        <w:t>cp .</w:t>
      </w:r>
      <w:proofErr w:type="gramEnd"/>
      <w:r>
        <w:t>/local-folder s3://my-bucket/remote-folder/ --recursive</w:t>
      </w:r>
    </w:p>
    <w:p w14:paraId="3C75359F" w14:textId="77777777" w:rsidR="00000000" w:rsidRDefault="00000000">
      <w:pPr>
        <w:pStyle w:val="HTMLPreformatted"/>
        <w:divId w:val="43338713"/>
      </w:pPr>
    </w:p>
    <w:p w14:paraId="7796EB4D" w14:textId="77777777" w:rsidR="00000000" w:rsidRDefault="00000000">
      <w:pPr>
        <w:pStyle w:val="HTMLPreformatted"/>
        <w:divId w:val="43338713"/>
      </w:pPr>
      <w:r>
        <w:t># Sync directory (only uploads changed files)</w:t>
      </w:r>
    </w:p>
    <w:p w14:paraId="73CDECC5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</w:t>
      </w:r>
      <w:proofErr w:type="gramStart"/>
      <w:r>
        <w:t>sync .</w:t>
      </w:r>
      <w:proofErr w:type="gramEnd"/>
      <w:r>
        <w:t>/local-folder s3://my-bucket/remote-folder/</w:t>
      </w:r>
    </w:p>
    <w:p w14:paraId="3E012EE3" w14:textId="77777777" w:rsidR="00000000" w:rsidRDefault="00000000">
      <w:pPr>
        <w:pStyle w:val="HTMLPreformatted"/>
        <w:divId w:val="43338713"/>
      </w:pPr>
    </w:p>
    <w:p w14:paraId="4E7094E7" w14:textId="77777777" w:rsidR="00000000" w:rsidRDefault="00000000">
      <w:pPr>
        <w:pStyle w:val="HTMLPreformatted"/>
        <w:divId w:val="43338713"/>
      </w:pPr>
      <w:r>
        <w:t># Upload with specific content type</w:t>
      </w:r>
    </w:p>
    <w:p w14:paraId="500D44F9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cp index.html s3://my-bucket/index.html --content-type "text/html"</w:t>
      </w:r>
    </w:p>
    <w:p w14:paraId="281BE33E" w14:textId="77777777" w:rsidR="00000000" w:rsidRDefault="00000000">
      <w:pPr>
        <w:pStyle w:val="HTMLPreformatted"/>
        <w:divId w:val="43338713"/>
      </w:pPr>
    </w:p>
    <w:p w14:paraId="50E992BF" w14:textId="77777777" w:rsidR="00000000" w:rsidRDefault="00000000">
      <w:pPr>
        <w:pStyle w:val="HTMLPreformatted"/>
        <w:divId w:val="43338713"/>
      </w:pPr>
      <w:r>
        <w:t># Download file</w:t>
      </w:r>
    </w:p>
    <w:p w14:paraId="2BAF7F55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cp s3://my-bucket/myfile.txt ./myfile.txt</w:t>
      </w:r>
    </w:p>
    <w:p w14:paraId="06B4A079" w14:textId="77777777" w:rsidR="00000000" w:rsidRDefault="00000000">
      <w:pPr>
        <w:pStyle w:val="HTMLPreformatted"/>
        <w:divId w:val="43338713"/>
      </w:pPr>
    </w:p>
    <w:p w14:paraId="5A7CE519" w14:textId="77777777" w:rsidR="00000000" w:rsidRDefault="00000000">
      <w:pPr>
        <w:pStyle w:val="HTMLPreformatted"/>
        <w:divId w:val="43338713"/>
      </w:pPr>
      <w:r>
        <w:t># Download entire folder</w:t>
      </w:r>
    </w:p>
    <w:p w14:paraId="046DD131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cp </w:t>
      </w:r>
      <w:proofErr w:type="gramStart"/>
      <w:r>
        <w:t>s3://my-bucket/logs/ .</w:t>
      </w:r>
      <w:proofErr w:type="gramEnd"/>
      <w:r>
        <w:t>/logs/ --recursive</w:t>
      </w:r>
    </w:p>
    <w:p w14:paraId="03FF07DE" w14:textId="77777777" w:rsidR="00000000" w:rsidRDefault="00000000">
      <w:pPr>
        <w:pStyle w:val="HTMLPreformatted"/>
        <w:divId w:val="43338713"/>
      </w:pPr>
    </w:p>
    <w:p w14:paraId="69DD7290" w14:textId="77777777" w:rsidR="00000000" w:rsidRDefault="00000000">
      <w:pPr>
        <w:pStyle w:val="HTMLPreformatted"/>
        <w:divId w:val="43338713"/>
      </w:pPr>
      <w:r>
        <w:t># List objects</w:t>
      </w:r>
    </w:p>
    <w:p w14:paraId="6F80F0E0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ls s3://my-bucket/</w:t>
      </w:r>
    </w:p>
    <w:p w14:paraId="40A5B72A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ls s3://my-bucket/images/</w:t>
      </w:r>
    </w:p>
    <w:p w14:paraId="30708E6A" w14:textId="77777777" w:rsidR="00000000" w:rsidRDefault="00000000">
      <w:pPr>
        <w:pStyle w:val="HTMLPreformatted"/>
        <w:divId w:val="43338713"/>
      </w:pPr>
    </w:p>
    <w:p w14:paraId="69144F46" w14:textId="77777777" w:rsidR="00000000" w:rsidRDefault="00000000">
      <w:pPr>
        <w:pStyle w:val="HTMLPreformatted"/>
        <w:divId w:val="43338713"/>
      </w:pPr>
      <w:r>
        <w:t># List with details</w:t>
      </w:r>
    </w:p>
    <w:p w14:paraId="4B32174E" w14:textId="77777777" w:rsidR="00000000" w:rsidRDefault="00000000">
      <w:pPr>
        <w:pStyle w:val="HTMLPreformatted"/>
        <w:divId w:val="43338713"/>
      </w:pPr>
      <w:proofErr w:type="spellStart"/>
      <w:r>
        <w:t>aws</w:t>
      </w:r>
      <w:proofErr w:type="spellEnd"/>
      <w:r>
        <w:t xml:space="preserve"> s3 ls s3://my-bucket/ --recursive --human-readable --summarize</w:t>
      </w:r>
    </w:p>
    <w:p w14:paraId="5BB4F43C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0C775273">
          <v:rect id="_x0000_i1030" style="width:468pt;height:.85pt" o:hralign="center" o:hrstd="t" o:hr="t" fillcolor="#a0a0a0" stroked="f"/>
        </w:pict>
      </w:r>
    </w:p>
    <w:p w14:paraId="480A870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2: Multipart Upload (Large Files)</w:t>
      </w:r>
    </w:p>
    <w:p w14:paraId="56EADA3A" w14:textId="77777777" w:rsidR="00000000" w:rsidRDefault="00000000">
      <w:pPr>
        <w:pStyle w:val="HTMLPreformatted"/>
        <w:divId w:val="210883998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AC2D63D" w14:textId="77777777" w:rsidR="00000000" w:rsidRDefault="00000000">
      <w:pPr>
        <w:pStyle w:val="HTMLPreformatted"/>
        <w:divId w:val="2108839982"/>
      </w:pPr>
      <w:r>
        <w:t>│                     MULTIPART UPLOAD (Files &gt; 5</w:t>
      </w:r>
      <w:proofErr w:type="gramStart"/>
      <w:r>
        <w:t xml:space="preserve">GB)   </w:t>
      </w:r>
      <w:proofErr w:type="gramEnd"/>
      <w:r>
        <w:t xml:space="preserve">                    │</w:t>
      </w:r>
    </w:p>
    <w:p w14:paraId="6FA19C9A" w14:textId="77777777" w:rsidR="00000000" w:rsidRDefault="00000000">
      <w:pPr>
        <w:pStyle w:val="HTMLPreformatted"/>
        <w:divId w:val="2108839982"/>
      </w:pPr>
      <w:r>
        <w:t>│                                                                          │</w:t>
      </w:r>
    </w:p>
    <w:p w14:paraId="2601B3DC" w14:textId="77777777" w:rsidR="00000000" w:rsidRDefault="00000000">
      <w:pPr>
        <w:pStyle w:val="HTMLPreformatted"/>
        <w:divId w:val="2108839982"/>
      </w:pPr>
      <w:r>
        <w:t xml:space="preserve">│   Large File (10 </w:t>
      </w:r>
      <w:proofErr w:type="gramStart"/>
      <w:r>
        <w:t xml:space="preserve">GB)   </w:t>
      </w:r>
      <w:proofErr w:type="gramEnd"/>
      <w:r>
        <w:t xml:space="preserve">                                                  │</w:t>
      </w:r>
    </w:p>
    <w:p w14:paraId="2A5DD8C3" w14:textId="77777777" w:rsidR="00000000" w:rsidRDefault="00000000">
      <w:pPr>
        <w:pStyle w:val="HTMLPreformatted"/>
        <w:divId w:val="2108839982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6D518282" w14:textId="77777777" w:rsidR="00000000" w:rsidRDefault="00000000">
      <w:pPr>
        <w:pStyle w:val="HTMLPreformatted"/>
        <w:divId w:val="2108839982"/>
      </w:pPr>
      <w:r>
        <w:t>│   │                         10 GB File                               │   │</w:t>
      </w:r>
    </w:p>
    <w:p w14:paraId="6B08B4FA" w14:textId="77777777" w:rsidR="00000000" w:rsidRDefault="00000000">
      <w:pPr>
        <w:pStyle w:val="HTMLPreformatted"/>
        <w:divId w:val="2108839982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4813CF7C" w14:textId="77777777" w:rsidR="00000000" w:rsidRDefault="00000000">
      <w:pPr>
        <w:pStyle w:val="HTMLPreformatted"/>
        <w:divId w:val="2108839982"/>
      </w:pPr>
      <w:r>
        <w:lastRenderedPageBreak/>
        <w:t>│                                │                                         │</w:t>
      </w:r>
    </w:p>
    <w:p w14:paraId="3B0B9AD8" w14:textId="77777777" w:rsidR="00000000" w:rsidRDefault="00000000">
      <w:pPr>
        <w:pStyle w:val="HTMLPreformatted"/>
        <w:divId w:val="2108839982"/>
      </w:pPr>
      <w:r>
        <w:t xml:space="preserve">│                    Split into parts (5MB - 5GB </w:t>
      </w:r>
      <w:proofErr w:type="gramStart"/>
      <w:r>
        <w:t xml:space="preserve">each)   </w:t>
      </w:r>
      <w:proofErr w:type="gramEnd"/>
      <w:r>
        <w:t xml:space="preserve">                 │</w:t>
      </w:r>
    </w:p>
    <w:p w14:paraId="47401F4B" w14:textId="77777777" w:rsidR="00000000" w:rsidRDefault="00000000">
      <w:pPr>
        <w:pStyle w:val="HTMLPreformatted"/>
        <w:divId w:val="2108839982"/>
      </w:pPr>
      <w:r>
        <w:t>│                                │                                         │</w:t>
      </w:r>
    </w:p>
    <w:p w14:paraId="01FD5D63" w14:textId="77777777" w:rsidR="00000000" w:rsidRDefault="00000000">
      <w:pPr>
        <w:pStyle w:val="HTMLPreformatted"/>
        <w:divId w:val="2108839982"/>
      </w:pPr>
      <w:r>
        <w:t>│          ┌─────────────────────┼─────────────────────┐                  │</w:t>
      </w:r>
    </w:p>
    <w:p w14:paraId="6FF449F9" w14:textId="77777777" w:rsidR="00000000" w:rsidRDefault="00000000">
      <w:pPr>
        <w:pStyle w:val="HTMLPreformatted"/>
        <w:divId w:val="2108839982"/>
      </w:pPr>
      <w:r>
        <w:t>│          ▼                     ▼                     ▼                  │</w:t>
      </w:r>
    </w:p>
    <w:p w14:paraId="09C6B958" w14:textId="77777777" w:rsidR="00000000" w:rsidRDefault="00000000">
      <w:pPr>
        <w:pStyle w:val="HTMLPreformatted"/>
        <w:divId w:val="2108839982"/>
      </w:pPr>
      <w:r>
        <w:t>│   ┌───────────┐         ┌───────────┐         ┌───────────┐            │</w:t>
      </w:r>
    </w:p>
    <w:p w14:paraId="27C10DF5" w14:textId="77777777" w:rsidR="00000000" w:rsidRDefault="00000000">
      <w:pPr>
        <w:pStyle w:val="HTMLPreformatted"/>
        <w:divId w:val="2108839982"/>
      </w:pPr>
      <w:r>
        <w:t xml:space="preserve">│   </w:t>
      </w:r>
      <w:proofErr w:type="gramStart"/>
      <w:r>
        <w:t>│  Part</w:t>
      </w:r>
      <w:proofErr w:type="gramEnd"/>
      <w:r>
        <w:t xml:space="preserve"> 1   │         </w:t>
      </w:r>
      <w:proofErr w:type="gramStart"/>
      <w:r>
        <w:t>│  Part</w:t>
      </w:r>
      <w:proofErr w:type="gramEnd"/>
      <w:r>
        <w:t xml:space="preserve"> 2   │   ...   </w:t>
      </w:r>
      <w:proofErr w:type="gramStart"/>
      <w:r>
        <w:t>│  Part</w:t>
      </w:r>
      <w:proofErr w:type="gramEnd"/>
      <w:r>
        <w:t xml:space="preserve"> N   │            │</w:t>
      </w:r>
    </w:p>
    <w:p w14:paraId="34413131" w14:textId="77777777" w:rsidR="00000000" w:rsidRDefault="00000000">
      <w:pPr>
        <w:pStyle w:val="HTMLPreformatted"/>
        <w:divId w:val="2108839982"/>
      </w:pPr>
      <w:r>
        <w:t xml:space="preserve">│   </w:t>
      </w:r>
      <w:proofErr w:type="gramStart"/>
      <w:r>
        <w:t>│  100</w:t>
      </w:r>
      <w:proofErr w:type="gramEnd"/>
      <w:r>
        <w:t xml:space="preserve"> MB   │         </w:t>
      </w:r>
      <w:proofErr w:type="gramStart"/>
      <w:r>
        <w:t>│  100</w:t>
      </w:r>
      <w:proofErr w:type="gramEnd"/>
      <w:r>
        <w:t xml:space="preserve"> MB   │         </w:t>
      </w:r>
      <w:proofErr w:type="gramStart"/>
      <w:r>
        <w:t>│  100</w:t>
      </w:r>
      <w:proofErr w:type="gramEnd"/>
      <w:r>
        <w:t xml:space="preserve"> MB   │            │</w:t>
      </w:r>
    </w:p>
    <w:p w14:paraId="4408FFB0" w14:textId="77777777" w:rsidR="00000000" w:rsidRDefault="00000000">
      <w:pPr>
        <w:pStyle w:val="HTMLPreformatted"/>
        <w:divId w:val="2108839982"/>
      </w:pPr>
      <w:r>
        <w:t>│   └─────┬─────┘         └─────┬─────┘         └─────┬─────┘            │</w:t>
      </w:r>
    </w:p>
    <w:p w14:paraId="2845E971" w14:textId="77777777" w:rsidR="00000000" w:rsidRDefault="00000000">
      <w:pPr>
        <w:pStyle w:val="HTMLPreformatted"/>
        <w:divId w:val="2108839982"/>
      </w:pPr>
      <w:r>
        <w:t>│         │                     │                     │                   │</w:t>
      </w:r>
    </w:p>
    <w:p w14:paraId="1D195A1C" w14:textId="77777777" w:rsidR="00000000" w:rsidRDefault="00000000">
      <w:pPr>
        <w:pStyle w:val="HTMLPreformatted"/>
        <w:divId w:val="2108839982"/>
      </w:pPr>
      <w:r>
        <w:t xml:space="preserve">│         │    Parallel </w:t>
      </w:r>
      <w:proofErr w:type="gramStart"/>
      <w:r>
        <w:t>Upload  │</w:t>
      </w:r>
      <w:proofErr w:type="gramEnd"/>
      <w:r>
        <w:t xml:space="preserve">                     │                   │</w:t>
      </w:r>
    </w:p>
    <w:p w14:paraId="70A2B7A4" w14:textId="77777777" w:rsidR="00000000" w:rsidRDefault="00000000">
      <w:pPr>
        <w:pStyle w:val="HTMLPreformatted"/>
        <w:divId w:val="2108839982"/>
      </w:pPr>
      <w:r>
        <w:t>│         ▼                     ▼                     ▼                   │</w:t>
      </w:r>
    </w:p>
    <w:p w14:paraId="2D6BF5C1" w14:textId="77777777" w:rsidR="00000000" w:rsidRDefault="00000000">
      <w:pPr>
        <w:pStyle w:val="HTMLPreformatted"/>
        <w:divId w:val="2108839982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21BFCB9A" w14:textId="77777777" w:rsidR="00000000" w:rsidRDefault="00000000">
      <w:pPr>
        <w:pStyle w:val="HTMLPreformatted"/>
        <w:divId w:val="2108839982"/>
      </w:pPr>
      <w:r>
        <w:t>│   │                         S3 Bucket                                │   │</w:t>
      </w:r>
    </w:p>
    <w:p w14:paraId="55F2884B" w14:textId="77777777" w:rsidR="00000000" w:rsidRDefault="00000000">
      <w:pPr>
        <w:pStyle w:val="HTMLPreformatted"/>
        <w:divId w:val="2108839982"/>
      </w:pPr>
      <w:r>
        <w:t xml:space="preserve">│   │                 </w:t>
      </w:r>
      <w:proofErr w:type="gramStart"/>
      <w:r>
        <w:t xml:space="preserve">   (</w:t>
      </w:r>
      <w:proofErr w:type="gramEnd"/>
      <w:r>
        <w:t xml:space="preserve">Parts </w:t>
      </w:r>
      <w:proofErr w:type="gramStart"/>
      <w:r>
        <w:t xml:space="preserve">reassembled)   </w:t>
      </w:r>
      <w:proofErr w:type="gramEnd"/>
      <w:r>
        <w:t xml:space="preserve">                        │   │</w:t>
      </w:r>
    </w:p>
    <w:p w14:paraId="54638BAC" w14:textId="77777777" w:rsidR="00000000" w:rsidRDefault="00000000">
      <w:pPr>
        <w:pStyle w:val="HTMLPreformatted"/>
        <w:divId w:val="2108839982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09F22AF1" w14:textId="77777777" w:rsidR="00000000" w:rsidRDefault="00000000">
      <w:pPr>
        <w:pStyle w:val="HTMLPreformatted"/>
        <w:divId w:val="2108839982"/>
      </w:pPr>
      <w:r>
        <w:t>│                                                                          │</w:t>
      </w:r>
    </w:p>
    <w:p w14:paraId="2A6610C8" w14:textId="77777777" w:rsidR="00000000" w:rsidRDefault="00000000">
      <w:pPr>
        <w:pStyle w:val="HTMLPreformatted"/>
        <w:divId w:val="2108839982"/>
      </w:pPr>
      <w:r>
        <w:t>│   Benefits:                                                              │</w:t>
      </w:r>
    </w:p>
    <w:p w14:paraId="289E8919" w14:textId="77777777" w:rsidR="00000000" w:rsidRDefault="00000000">
      <w:pPr>
        <w:pStyle w:val="HTMLPreformatted"/>
        <w:divId w:val="2108839982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Parallel uploads = faster                                          │</w:t>
      </w:r>
    </w:p>
    <w:p w14:paraId="64FE3FA6" w14:textId="77777777" w:rsidR="00000000" w:rsidRDefault="00000000">
      <w:pPr>
        <w:pStyle w:val="HTMLPreformatted"/>
        <w:divId w:val="2108839982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Retry failed parts without restarting                              │</w:t>
      </w:r>
    </w:p>
    <w:p w14:paraId="08DCACA8" w14:textId="77777777" w:rsidR="00000000" w:rsidRDefault="00000000">
      <w:pPr>
        <w:pStyle w:val="HTMLPreformatted"/>
        <w:divId w:val="2108839982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Required for files &gt; 5 GB                                          │</w:t>
      </w:r>
    </w:p>
    <w:p w14:paraId="14D86B59" w14:textId="77777777" w:rsidR="00000000" w:rsidRDefault="00000000">
      <w:pPr>
        <w:pStyle w:val="HTMLPreformatted"/>
        <w:divId w:val="2108839982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Recommended for files &gt; 100 MB                                     │</w:t>
      </w:r>
    </w:p>
    <w:p w14:paraId="4D9ADF4B" w14:textId="77777777" w:rsidR="00000000" w:rsidRDefault="00000000">
      <w:pPr>
        <w:pStyle w:val="HTMLPreformatted"/>
        <w:divId w:val="2108839982"/>
      </w:pPr>
      <w:r>
        <w:t>│                                                                          │</w:t>
      </w:r>
    </w:p>
    <w:p w14:paraId="49750F4C" w14:textId="77777777" w:rsidR="00000000" w:rsidRDefault="00000000">
      <w:pPr>
        <w:pStyle w:val="HTMLPreformatted"/>
        <w:divId w:val="210883998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AD8A24A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CLI Multipart Upload</w:t>
      </w:r>
    </w:p>
    <w:p w14:paraId="53D6B5E4" w14:textId="77777777" w:rsidR="00000000" w:rsidRDefault="00000000">
      <w:pPr>
        <w:pStyle w:val="HTMLPreformatted"/>
        <w:divId w:val="2114785031"/>
      </w:pPr>
      <w:r>
        <w:t># AWS CLI handles multipart automatically for large files</w:t>
      </w:r>
    </w:p>
    <w:p w14:paraId="6F0CD0D4" w14:textId="77777777" w:rsidR="00000000" w:rsidRDefault="00000000">
      <w:pPr>
        <w:pStyle w:val="HTMLPreformatted"/>
        <w:divId w:val="2114785031"/>
      </w:pPr>
      <w:proofErr w:type="spellStart"/>
      <w:r>
        <w:t>aws</w:t>
      </w:r>
      <w:proofErr w:type="spellEnd"/>
      <w:r>
        <w:t xml:space="preserve"> s3 cp large-file.zip s3://my-bucket/large-file.zip</w:t>
      </w:r>
    </w:p>
    <w:p w14:paraId="59B44F86" w14:textId="77777777" w:rsidR="00000000" w:rsidRDefault="00000000">
      <w:pPr>
        <w:pStyle w:val="HTMLPreformatted"/>
        <w:divId w:val="2114785031"/>
      </w:pPr>
    </w:p>
    <w:p w14:paraId="755BA0EB" w14:textId="77777777" w:rsidR="00000000" w:rsidRDefault="00000000">
      <w:pPr>
        <w:pStyle w:val="HTMLPreformatted"/>
        <w:divId w:val="2114785031"/>
      </w:pPr>
      <w:r>
        <w:t># Configure multipart threshold (default 8MB)</w:t>
      </w:r>
    </w:p>
    <w:p w14:paraId="57393E06" w14:textId="77777777" w:rsidR="00000000" w:rsidRDefault="00000000">
      <w:pPr>
        <w:pStyle w:val="HTMLPreformatted"/>
        <w:divId w:val="2114785031"/>
      </w:pPr>
      <w:proofErr w:type="spellStart"/>
      <w:r>
        <w:t>aws</w:t>
      </w:r>
      <w:proofErr w:type="spellEnd"/>
      <w:r>
        <w:t xml:space="preserve"> configure set s</w:t>
      </w:r>
      <w:proofErr w:type="gramStart"/>
      <w:r>
        <w:t>3.multipart</w:t>
      </w:r>
      <w:proofErr w:type="gramEnd"/>
      <w:r>
        <w:t>_threshold 64MB</w:t>
      </w:r>
    </w:p>
    <w:p w14:paraId="4A0D4053" w14:textId="77777777" w:rsidR="00000000" w:rsidRDefault="00000000">
      <w:pPr>
        <w:pStyle w:val="HTMLPreformatted"/>
        <w:divId w:val="2114785031"/>
      </w:pPr>
    </w:p>
    <w:p w14:paraId="79698950" w14:textId="77777777" w:rsidR="00000000" w:rsidRDefault="00000000">
      <w:pPr>
        <w:pStyle w:val="HTMLPreformatted"/>
        <w:divId w:val="2114785031"/>
      </w:pPr>
      <w:r>
        <w:t># Manual multipart upload (for programmatic control)</w:t>
      </w:r>
    </w:p>
    <w:p w14:paraId="60C5C81C" w14:textId="77777777" w:rsidR="00000000" w:rsidRDefault="00000000">
      <w:pPr>
        <w:pStyle w:val="HTMLPreformatted"/>
        <w:divId w:val="2114785031"/>
      </w:pPr>
      <w:r>
        <w:t># 1. Initiate</w:t>
      </w:r>
    </w:p>
    <w:p w14:paraId="1E9AB25D" w14:textId="77777777" w:rsidR="00000000" w:rsidRDefault="00000000">
      <w:pPr>
        <w:pStyle w:val="HTMLPreformatted"/>
        <w:divId w:val="2114785031"/>
      </w:pPr>
      <w:r>
        <w:t>UPLOAD_ID=$(</w:t>
      </w:r>
      <w:proofErr w:type="spellStart"/>
      <w:r>
        <w:t>aws</w:t>
      </w:r>
      <w:proofErr w:type="spellEnd"/>
      <w:r>
        <w:t xml:space="preserve"> s3api create-multipart-upload \</w:t>
      </w:r>
    </w:p>
    <w:p w14:paraId="2FB96B9C" w14:textId="77777777" w:rsidR="00000000" w:rsidRDefault="00000000">
      <w:pPr>
        <w:pStyle w:val="HTMLPreformatted"/>
        <w:divId w:val="2114785031"/>
      </w:pPr>
      <w:r>
        <w:t xml:space="preserve">    --bucket my-bucket \</w:t>
      </w:r>
    </w:p>
    <w:p w14:paraId="776200A2" w14:textId="77777777" w:rsidR="00000000" w:rsidRDefault="00000000">
      <w:pPr>
        <w:pStyle w:val="HTMLPreformatted"/>
        <w:divId w:val="2114785031"/>
      </w:pPr>
      <w:r>
        <w:t xml:space="preserve">    --key large-file.zip \</w:t>
      </w:r>
    </w:p>
    <w:p w14:paraId="05BF3334" w14:textId="77777777" w:rsidR="00000000" w:rsidRDefault="00000000">
      <w:pPr>
        <w:pStyle w:val="HTMLPreformatted"/>
        <w:divId w:val="2114785031"/>
      </w:pPr>
      <w:r>
        <w:t xml:space="preserve">    --query '</w:t>
      </w:r>
      <w:proofErr w:type="spellStart"/>
      <w:r>
        <w:t>UploadId</w:t>
      </w:r>
      <w:proofErr w:type="spellEnd"/>
      <w:r>
        <w:t>' --output text)</w:t>
      </w:r>
    </w:p>
    <w:p w14:paraId="131BF82F" w14:textId="77777777" w:rsidR="00000000" w:rsidRDefault="00000000">
      <w:pPr>
        <w:pStyle w:val="HTMLPreformatted"/>
        <w:divId w:val="2114785031"/>
      </w:pPr>
    </w:p>
    <w:p w14:paraId="330CCF95" w14:textId="77777777" w:rsidR="00000000" w:rsidRDefault="00000000">
      <w:pPr>
        <w:pStyle w:val="HTMLPreformatted"/>
        <w:divId w:val="2114785031"/>
      </w:pPr>
      <w:r>
        <w:t># 2. Upload parts</w:t>
      </w:r>
    </w:p>
    <w:p w14:paraId="0D845CED" w14:textId="77777777" w:rsidR="00000000" w:rsidRDefault="00000000">
      <w:pPr>
        <w:pStyle w:val="HTMLPreformatted"/>
        <w:divId w:val="2114785031"/>
      </w:pPr>
      <w:proofErr w:type="spellStart"/>
      <w:r>
        <w:t>aws</w:t>
      </w:r>
      <w:proofErr w:type="spellEnd"/>
      <w:r>
        <w:t xml:space="preserve"> s3api upload-part \</w:t>
      </w:r>
    </w:p>
    <w:p w14:paraId="29EDA2C0" w14:textId="77777777" w:rsidR="00000000" w:rsidRDefault="00000000">
      <w:pPr>
        <w:pStyle w:val="HTMLPreformatted"/>
        <w:divId w:val="2114785031"/>
      </w:pPr>
      <w:r>
        <w:t xml:space="preserve">    --bucket my-bucket \</w:t>
      </w:r>
    </w:p>
    <w:p w14:paraId="1C897180" w14:textId="77777777" w:rsidR="00000000" w:rsidRDefault="00000000">
      <w:pPr>
        <w:pStyle w:val="HTMLPreformatted"/>
        <w:divId w:val="2114785031"/>
      </w:pPr>
      <w:r>
        <w:t xml:space="preserve">    --key large-file.zip \</w:t>
      </w:r>
    </w:p>
    <w:p w14:paraId="5FD3F57E" w14:textId="77777777" w:rsidR="00000000" w:rsidRDefault="00000000">
      <w:pPr>
        <w:pStyle w:val="HTMLPreformatted"/>
        <w:divId w:val="2114785031"/>
      </w:pPr>
      <w:r>
        <w:t xml:space="preserve">    --part-number 1 \</w:t>
      </w:r>
    </w:p>
    <w:p w14:paraId="617DD33D" w14:textId="77777777" w:rsidR="00000000" w:rsidRDefault="00000000">
      <w:pPr>
        <w:pStyle w:val="HTMLPreformatted"/>
        <w:divId w:val="2114785031"/>
      </w:pPr>
      <w:r>
        <w:t xml:space="preserve">    --body part1.zip \</w:t>
      </w:r>
    </w:p>
    <w:p w14:paraId="331DBDA7" w14:textId="77777777" w:rsidR="00000000" w:rsidRDefault="00000000">
      <w:pPr>
        <w:pStyle w:val="HTMLPreformatted"/>
        <w:divId w:val="2114785031"/>
      </w:pPr>
      <w:r>
        <w:t xml:space="preserve">    --upload-id $UPLOAD_ID</w:t>
      </w:r>
    </w:p>
    <w:p w14:paraId="17017820" w14:textId="77777777" w:rsidR="00000000" w:rsidRDefault="00000000">
      <w:pPr>
        <w:pStyle w:val="HTMLPreformatted"/>
        <w:divId w:val="2114785031"/>
      </w:pPr>
    </w:p>
    <w:p w14:paraId="2E6A2FE7" w14:textId="77777777" w:rsidR="00000000" w:rsidRDefault="00000000">
      <w:pPr>
        <w:pStyle w:val="HTMLPreformatted"/>
        <w:divId w:val="2114785031"/>
      </w:pPr>
      <w:r>
        <w:t># 3. Complete upload</w:t>
      </w:r>
    </w:p>
    <w:p w14:paraId="3ABC8750" w14:textId="77777777" w:rsidR="00000000" w:rsidRDefault="00000000">
      <w:pPr>
        <w:pStyle w:val="HTMLPreformatted"/>
        <w:divId w:val="2114785031"/>
      </w:pPr>
      <w:proofErr w:type="spellStart"/>
      <w:r>
        <w:t>aws</w:t>
      </w:r>
      <w:proofErr w:type="spellEnd"/>
      <w:r>
        <w:t xml:space="preserve"> s3api complete-multipart-upload \</w:t>
      </w:r>
    </w:p>
    <w:p w14:paraId="6D9FCC18" w14:textId="77777777" w:rsidR="00000000" w:rsidRDefault="00000000">
      <w:pPr>
        <w:pStyle w:val="HTMLPreformatted"/>
        <w:divId w:val="2114785031"/>
      </w:pPr>
      <w:r>
        <w:t xml:space="preserve">    --bucket my-bucket \</w:t>
      </w:r>
    </w:p>
    <w:p w14:paraId="2665B23A" w14:textId="77777777" w:rsidR="00000000" w:rsidRDefault="00000000">
      <w:pPr>
        <w:pStyle w:val="HTMLPreformatted"/>
        <w:divId w:val="2114785031"/>
      </w:pPr>
      <w:r>
        <w:t xml:space="preserve">    --key large-file.zip \</w:t>
      </w:r>
    </w:p>
    <w:p w14:paraId="26731824" w14:textId="77777777" w:rsidR="00000000" w:rsidRDefault="00000000">
      <w:pPr>
        <w:pStyle w:val="HTMLPreformatted"/>
        <w:divId w:val="2114785031"/>
      </w:pPr>
      <w:r>
        <w:t xml:space="preserve">    --upload-id $UPLOAD_ID \</w:t>
      </w:r>
    </w:p>
    <w:p w14:paraId="2871D1FB" w14:textId="77777777" w:rsidR="00000000" w:rsidRDefault="00000000">
      <w:pPr>
        <w:pStyle w:val="HTMLPreformatted"/>
        <w:divId w:val="2114785031"/>
      </w:pPr>
      <w:r>
        <w:t xml:space="preserve">    --multipart-upload file://parts.json</w:t>
      </w:r>
    </w:p>
    <w:p w14:paraId="319146CD" w14:textId="77777777" w:rsidR="00000000" w:rsidRDefault="00000000">
      <w:pPr>
        <w:pStyle w:val="HTMLPreformatted"/>
        <w:divId w:val="2114785031"/>
      </w:pPr>
    </w:p>
    <w:p w14:paraId="2D55FE4A" w14:textId="77777777" w:rsidR="00000000" w:rsidRDefault="00000000">
      <w:pPr>
        <w:pStyle w:val="HTMLPreformatted"/>
        <w:divId w:val="2114785031"/>
      </w:pPr>
      <w:r>
        <w:lastRenderedPageBreak/>
        <w:t># List incomplete multipart uploads (cleanup)</w:t>
      </w:r>
    </w:p>
    <w:p w14:paraId="5709323A" w14:textId="77777777" w:rsidR="00000000" w:rsidRDefault="00000000">
      <w:pPr>
        <w:pStyle w:val="HTMLPreformatted"/>
        <w:divId w:val="2114785031"/>
      </w:pPr>
      <w:proofErr w:type="spellStart"/>
      <w:r>
        <w:t>aws</w:t>
      </w:r>
      <w:proofErr w:type="spellEnd"/>
      <w:r>
        <w:t xml:space="preserve"> s3api list-multipart-uploads --bucket my-bucket</w:t>
      </w:r>
    </w:p>
    <w:p w14:paraId="16D8B0A4" w14:textId="77777777" w:rsidR="00000000" w:rsidRDefault="00000000">
      <w:pPr>
        <w:pStyle w:val="HTMLPreformatted"/>
        <w:divId w:val="2114785031"/>
      </w:pPr>
    </w:p>
    <w:p w14:paraId="11FD47B1" w14:textId="77777777" w:rsidR="00000000" w:rsidRDefault="00000000">
      <w:pPr>
        <w:pStyle w:val="HTMLPreformatted"/>
        <w:divId w:val="2114785031"/>
      </w:pPr>
      <w:r>
        <w:t># Abort incomplete upload</w:t>
      </w:r>
    </w:p>
    <w:p w14:paraId="3CB4090C" w14:textId="77777777" w:rsidR="00000000" w:rsidRDefault="00000000">
      <w:pPr>
        <w:pStyle w:val="HTMLPreformatted"/>
        <w:divId w:val="2114785031"/>
      </w:pPr>
      <w:proofErr w:type="spellStart"/>
      <w:r>
        <w:t>aws</w:t>
      </w:r>
      <w:proofErr w:type="spellEnd"/>
      <w:r>
        <w:t xml:space="preserve"> s3api abort-multipart-upload \</w:t>
      </w:r>
    </w:p>
    <w:p w14:paraId="61CBF097" w14:textId="77777777" w:rsidR="00000000" w:rsidRDefault="00000000">
      <w:pPr>
        <w:pStyle w:val="HTMLPreformatted"/>
        <w:divId w:val="2114785031"/>
      </w:pPr>
      <w:r>
        <w:t xml:space="preserve">    --bucket my-bucket \</w:t>
      </w:r>
    </w:p>
    <w:p w14:paraId="67D9CBE3" w14:textId="77777777" w:rsidR="00000000" w:rsidRDefault="00000000">
      <w:pPr>
        <w:pStyle w:val="HTMLPreformatted"/>
        <w:divId w:val="2114785031"/>
      </w:pPr>
      <w:r>
        <w:t xml:space="preserve">    --key large-file.zip \</w:t>
      </w:r>
    </w:p>
    <w:p w14:paraId="296FA70C" w14:textId="77777777" w:rsidR="00000000" w:rsidRDefault="00000000">
      <w:pPr>
        <w:pStyle w:val="HTMLPreformatted"/>
        <w:divId w:val="2114785031"/>
      </w:pPr>
      <w:r>
        <w:t xml:space="preserve">    --upload-id $UPLOAD_ID</w:t>
      </w:r>
    </w:p>
    <w:p w14:paraId="3B683A32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58A2C743">
          <v:rect id="_x0000_i1031" style="width:468pt;height:.85pt" o:hralign="center" o:hrstd="t" o:hr="t" fillcolor="#a0a0a0" stroked="f"/>
        </w:pict>
      </w:r>
    </w:p>
    <w:p w14:paraId="7D9E69A5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7E7352BC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2FAF7E74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71A38FAD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288D6AE7" w14:textId="7A92ED39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4. Regions</w:t>
      </w:r>
    </w:p>
    <w:p w14:paraId="544AF87B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S3 and AWS Regions</w:t>
      </w:r>
    </w:p>
    <w:p w14:paraId="5B2B7B58" w14:textId="77777777" w:rsidR="00000000" w:rsidRDefault="00000000">
      <w:pPr>
        <w:pStyle w:val="HTMLPreformatted"/>
        <w:divId w:val="169137349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E27D80E" w14:textId="77777777" w:rsidR="00000000" w:rsidRDefault="00000000">
      <w:pPr>
        <w:pStyle w:val="HTMLPreformatted"/>
        <w:divId w:val="1691373497"/>
      </w:pPr>
      <w:r>
        <w:t>│                           S3 REGIONS                                     │</w:t>
      </w:r>
    </w:p>
    <w:p w14:paraId="499858F1" w14:textId="77777777" w:rsidR="00000000" w:rsidRDefault="00000000">
      <w:pPr>
        <w:pStyle w:val="HTMLPreformatted"/>
        <w:divId w:val="1691373497"/>
      </w:pPr>
      <w:r>
        <w:t>│                                                                          │</w:t>
      </w:r>
    </w:p>
    <w:p w14:paraId="7498F6CE" w14:textId="77777777" w:rsidR="00000000" w:rsidRDefault="00000000">
      <w:pPr>
        <w:pStyle w:val="HTMLPreformatted"/>
        <w:divId w:val="1691373497"/>
      </w:pPr>
      <w:r>
        <w:t xml:space="preserve">│   Bucket created in ONE region, data stays there (unless </w:t>
      </w:r>
      <w:proofErr w:type="gramStart"/>
      <w:r>
        <w:t xml:space="preserve">replicated)   </w:t>
      </w:r>
      <w:proofErr w:type="gramEnd"/>
      <w:r>
        <w:t>│</w:t>
      </w:r>
    </w:p>
    <w:p w14:paraId="2B413433" w14:textId="77777777" w:rsidR="00000000" w:rsidRDefault="00000000">
      <w:pPr>
        <w:pStyle w:val="HTMLPreformatted"/>
        <w:divId w:val="1691373497"/>
      </w:pPr>
      <w:r>
        <w:t>│                                                                          │</w:t>
      </w:r>
    </w:p>
    <w:p w14:paraId="7F7C49A3" w14:textId="77777777" w:rsidR="00000000" w:rsidRDefault="00000000">
      <w:pPr>
        <w:pStyle w:val="HTMLPreformatted"/>
        <w:divId w:val="1691373497"/>
      </w:pPr>
      <w:r>
        <w:t>│   ┌─────────────────┐    ┌─────────────────┐    ┌─────────────────┐    │</w:t>
      </w:r>
    </w:p>
    <w:p w14:paraId="5E21EC7F" w14:textId="77777777" w:rsidR="00000000" w:rsidRDefault="00000000">
      <w:pPr>
        <w:pStyle w:val="HTMLPreformatted"/>
        <w:divId w:val="1691373497"/>
      </w:pPr>
      <w:r>
        <w:t>│   │   US-EAST-1     │    │   EU-WEST-1     │    │   AP-SOUTH-1    │    │</w:t>
      </w:r>
    </w:p>
    <w:p w14:paraId="567AAEC2" w14:textId="77777777" w:rsidR="00000000" w:rsidRDefault="00000000">
      <w:pPr>
        <w:pStyle w:val="HTMLPreformatted"/>
        <w:divId w:val="1691373497"/>
      </w:pPr>
      <w:r>
        <w:t>│   │   N. Virginia   │    │   Ireland       │    │   Mumbai        │    │</w:t>
      </w:r>
    </w:p>
    <w:p w14:paraId="3B8F3486" w14:textId="77777777" w:rsidR="00000000" w:rsidRDefault="00000000">
      <w:pPr>
        <w:pStyle w:val="HTMLPreformatted"/>
        <w:divId w:val="1691373497"/>
      </w:pPr>
      <w:r>
        <w:t>│   │                 │    │                 │    │                 │    │</w:t>
      </w:r>
    </w:p>
    <w:p w14:paraId="7FDECFAB" w14:textId="77777777" w:rsidR="00000000" w:rsidRDefault="00000000">
      <w:pPr>
        <w:pStyle w:val="HTMLPreformatted"/>
        <w:divId w:val="1691373497"/>
      </w:pPr>
      <w:r>
        <w:t>│   │ ┌─────────────┐ │    │ ┌─────────────┐ │    │ ┌─────────────┐ │    │</w:t>
      </w:r>
    </w:p>
    <w:p w14:paraId="21D1CEE8" w14:textId="77777777" w:rsidR="00000000" w:rsidRDefault="00000000">
      <w:pPr>
        <w:pStyle w:val="HTMLPreformatted"/>
        <w:divId w:val="1691373497"/>
      </w:pPr>
      <w:r>
        <w:t>│   │ │my-us-bucket │ │    │ │my-</w:t>
      </w:r>
      <w:proofErr w:type="spellStart"/>
      <w:r>
        <w:t>eu</w:t>
      </w:r>
      <w:proofErr w:type="spellEnd"/>
      <w:r>
        <w:t>-bucket │ │    │ │my-ap-bucket │ │    │</w:t>
      </w:r>
    </w:p>
    <w:p w14:paraId="08FB5075" w14:textId="77777777" w:rsidR="00000000" w:rsidRDefault="00000000">
      <w:pPr>
        <w:pStyle w:val="HTMLPreformatted"/>
        <w:divId w:val="1691373497"/>
      </w:pPr>
      <w:r>
        <w:t>│   │ └─────────────┘ │    │ └─────────────┘ │    │ └─────────────┘ │    │</w:t>
      </w:r>
    </w:p>
    <w:p w14:paraId="2C4A587F" w14:textId="77777777" w:rsidR="00000000" w:rsidRDefault="00000000">
      <w:pPr>
        <w:pStyle w:val="HTMLPreformatted"/>
        <w:divId w:val="1691373497"/>
      </w:pPr>
      <w:r>
        <w:t>│   │                 │    │                 │    │                 │    │</w:t>
      </w:r>
    </w:p>
    <w:p w14:paraId="3B31B842" w14:textId="77777777" w:rsidR="00000000" w:rsidRDefault="00000000">
      <w:pPr>
        <w:pStyle w:val="HTMLPreformatted"/>
        <w:divId w:val="1691373497"/>
      </w:pPr>
      <w:r>
        <w:t xml:space="preserve">│   </w:t>
      </w:r>
      <w:proofErr w:type="gramStart"/>
      <w:r>
        <w:t>│  Data</w:t>
      </w:r>
      <w:proofErr w:type="gramEnd"/>
      <w:r>
        <w:t xml:space="preserve"> stays </w:t>
      </w:r>
      <w:proofErr w:type="gramStart"/>
      <w:r>
        <w:t>in  │</w:t>
      </w:r>
      <w:proofErr w:type="gramEnd"/>
      <w:r>
        <w:t xml:space="preserve">    </w:t>
      </w:r>
      <w:proofErr w:type="gramStart"/>
      <w:r>
        <w:t>│  Data</w:t>
      </w:r>
      <w:proofErr w:type="gramEnd"/>
      <w:r>
        <w:t xml:space="preserve"> stays </w:t>
      </w:r>
      <w:proofErr w:type="gramStart"/>
      <w:r>
        <w:t>in  │</w:t>
      </w:r>
      <w:proofErr w:type="gramEnd"/>
      <w:r>
        <w:t xml:space="preserve">    </w:t>
      </w:r>
      <w:proofErr w:type="gramStart"/>
      <w:r>
        <w:t>│  Data</w:t>
      </w:r>
      <w:proofErr w:type="gramEnd"/>
      <w:r>
        <w:t xml:space="preserve"> stays </w:t>
      </w:r>
      <w:proofErr w:type="gramStart"/>
      <w:r>
        <w:t>in  │</w:t>
      </w:r>
      <w:proofErr w:type="gramEnd"/>
      <w:r>
        <w:t xml:space="preserve">    │</w:t>
      </w:r>
    </w:p>
    <w:p w14:paraId="7D7697AF" w14:textId="77777777" w:rsidR="00000000" w:rsidRDefault="00000000">
      <w:pPr>
        <w:pStyle w:val="HTMLPreformatted"/>
        <w:divId w:val="1691373497"/>
      </w:pPr>
      <w:r>
        <w:t xml:space="preserve">│   </w:t>
      </w:r>
      <w:proofErr w:type="gramStart"/>
      <w:r>
        <w:t>│  US</w:t>
      </w:r>
      <w:proofErr w:type="gramEnd"/>
      <w:r>
        <w:t xml:space="preserve">-EAST-1      │    </w:t>
      </w:r>
      <w:proofErr w:type="gramStart"/>
      <w:r>
        <w:t>│  EU</w:t>
      </w:r>
      <w:proofErr w:type="gramEnd"/>
      <w:r>
        <w:t xml:space="preserve">-WEST-1      │    </w:t>
      </w:r>
      <w:proofErr w:type="gramStart"/>
      <w:r>
        <w:t>│  AP</w:t>
      </w:r>
      <w:proofErr w:type="gramEnd"/>
      <w:r>
        <w:t>-SOUTH-1     │    │</w:t>
      </w:r>
    </w:p>
    <w:p w14:paraId="49A6215D" w14:textId="77777777" w:rsidR="00000000" w:rsidRDefault="00000000">
      <w:pPr>
        <w:pStyle w:val="HTMLPreformatted"/>
        <w:divId w:val="1691373497"/>
      </w:pPr>
      <w:r>
        <w:t>│   └─────────────────┘    └─────────────────┘    └─────────────────┘    │</w:t>
      </w:r>
    </w:p>
    <w:p w14:paraId="055AD251" w14:textId="77777777" w:rsidR="00000000" w:rsidRDefault="00000000">
      <w:pPr>
        <w:pStyle w:val="HTMLPreformatted"/>
        <w:divId w:val="1691373497"/>
      </w:pPr>
      <w:r>
        <w:t>│                                                                          │</w:t>
      </w:r>
    </w:p>
    <w:p w14:paraId="084325A0" w14:textId="77777777" w:rsidR="00000000" w:rsidRDefault="00000000">
      <w:pPr>
        <w:pStyle w:val="HTMLPreformatted"/>
        <w:divId w:val="1691373497"/>
      </w:pPr>
      <w:r>
        <w:t>│   Cross-Region Replication (CRR) can copy data between regions         │</w:t>
      </w:r>
    </w:p>
    <w:p w14:paraId="13072772" w14:textId="77777777" w:rsidR="00000000" w:rsidRDefault="00000000">
      <w:pPr>
        <w:pStyle w:val="HTMLPreformatted"/>
        <w:divId w:val="1691373497"/>
      </w:pPr>
      <w:r>
        <w:t>│                                                                          │</w:t>
      </w:r>
    </w:p>
    <w:p w14:paraId="1480FC5C" w14:textId="77777777" w:rsidR="00000000" w:rsidRDefault="00000000">
      <w:pPr>
        <w:pStyle w:val="HTMLPreformatted"/>
        <w:divId w:val="169137349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35E14E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Why Region Matters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10"/>
        <w:gridCol w:w="4482"/>
      </w:tblGrid>
      <w:tr w:rsidR="00000000" w14:paraId="7B3B3888" w14:textId="77777777">
        <w:trPr>
          <w:divId w:val="14732579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41C8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785F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Consideration</w:t>
            </w:r>
          </w:p>
        </w:tc>
      </w:tr>
      <w:tr w:rsidR="00000000" w14:paraId="6BB5BF4A" w14:textId="77777777">
        <w:trPr>
          <w:divId w:val="1473257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4B78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0EB0B" w14:textId="77777777" w:rsidR="00000000" w:rsidRDefault="00000000">
            <w:pPr>
              <w:pStyle w:val="NormalWeb"/>
            </w:pPr>
            <w:r>
              <w:t>Choose region closest to users</w:t>
            </w:r>
          </w:p>
        </w:tc>
      </w:tr>
      <w:tr w:rsidR="00000000" w14:paraId="4CB6C049" w14:textId="77777777">
        <w:trPr>
          <w:divId w:val="1473257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85FD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25D01" w14:textId="77777777" w:rsidR="00000000" w:rsidRDefault="00000000">
            <w:pPr>
              <w:pStyle w:val="NormalWeb"/>
            </w:pPr>
            <w:r>
              <w:t>Data residency requirements (GDPR, etc.)</w:t>
            </w:r>
          </w:p>
        </w:tc>
      </w:tr>
      <w:tr w:rsidR="00000000" w14:paraId="6052817C" w14:textId="77777777">
        <w:trPr>
          <w:divId w:val="1473257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B90F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4B1B6" w14:textId="77777777" w:rsidR="00000000" w:rsidRDefault="00000000">
            <w:pPr>
              <w:pStyle w:val="NormalWeb"/>
            </w:pPr>
            <w:r>
              <w:t>Pricing varies by region</w:t>
            </w:r>
          </w:p>
        </w:tc>
      </w:tr>
      <w:tr w:rsidR="00000000" w14:paraId="6E859BF1" w14:textId="77777777">
        <w:trPr>
          <w:divId w:val="1473257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E613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55047" w14:textId="77777777" w:rsidR="00000000" w:rsidRDefault="00000000">
            <w:pPr>
              <w:pStyle w:val="NormalWeb"/>
            </w:pPr>
            <w:r>
              <w:t>Some features launch in specific regions first</w:t>
            </w:r>
          </w:p>
        </w:tc>
      </w:tr>
      <w:tr w:rsidR="00000000" w14:paraId="7C751A24" w14:textId="77777777">
        <w:trPr>
          <w:divId w:val="1473257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C58F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Disaster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E1C00" w14:textId="77777777" w:rsidR="00000000" w:rsidRDefault="00000000">
            <w:pPr>
              <w:pStyle w:val="NormalWeb"/>
            </w:pPr>
            <w:r>
              <w:t>Use multiple regions for DR</w:t>
            </w:r>
          </w:p>
        </w:tc>
      </w:tr>
    </w:tbl>
    <w:p w14:paraId="3378D7BB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Common S3 Regions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50"/>
        <w:gridCol w:w="1244"/>
        <w:gridCol w:w="2290"/>
      </w:tblGrid>
      <w:tr w:rsidR="00000000" w14:paraId="3CAB64E5" w14:textId="77777777">
        <w:trPr>
          <w:divId w:val="6267871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8F62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717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1FB1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0000" w14:paraId="2FF3F86B" w14:textId="77777777">
        <w:trPr>
          <w:divId w:val="62678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A8B79" w14:textId="77777777" w:rsidR="00000000" w:rsidRDefault="00000000">
            <w:pPr>
              <w:pStyle w:val="NormalWeb"/>
            </w:pPr>
            <w:r>
              <w:t>us-east-1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5521C" w14:textId="77777777" w:rsidR="00000000" w:rsidRDefault="00000000">
            <w:pPr>
              <w:pStyle w:val="NormalWeb"/>
            </w:pPr>
            <w:r>
              <w:t>N. Virginia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BDC01" w14:textId="77777777" w:rsidR="00000000" w:rsidRDefault="00000000">
            <w:pPr>
              <w:pStyle w:val="NormalWeb"/>
            </w:pPr>
            <w:r>
              <w:t>Default, most services</w:t>
            </w:r>
          </w:p>
        </w:tc>
      </w:tr>
      <w:tr w:rsidR="00000000" w14:paraId="236A324D" w14:textId="77777777">
        <w:trPr>
          <w:divId w:val="62678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DE37C" w14:textId="77777777" w:rsidR="00000000" w:rsidRDefault="00000000">
            <w:pPr>
              <w:pStyle w:val="NormalWeb"/>
            </w:pPr>
            <w:r>
              <w:t>us-west-2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CD1E2" w14:textId="77777777" w:rsidR="00000000" w:rsidRDefault="00000000">
            <w:pPr>
              <w:pStyle w:val="NormalWeb"/>
            </w:pPr>
            <w:r>
              <w:t>Oregon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C89AC" w14:textId="77777777" w:rsidR="00000000" w:rsidRDefault="00000000">
            <w:pPr>
              <w:pStyle w:val="NormalWeb"/>
            </w:pPr>
            <w:r>
              <w:t>US West Coast</w:t>
            </w:r>
          </w:p>
        </w:tc>
      </w:tr>
      <w:tr w:rsidR="00000000" w14:paraId="52F8822C" w14:textId="77777777">
        <w:trPr>
          <w:divId w:val="62678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86AE5" w14:textId="77777777" w:rsidR="00000000" w:rsidRDefault="00000000">
            <w:pPr>
              <w:pStyle w:val="NormalWeb"/>
            </w:pPr>
            <w:r>
              <w:t>eu-west-1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9B281" w14:textId="77777777" w:rsidR="00000000" w:rsidRDefault="00000000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1B423" w14:textId="77777777" w:rsidR="00000000" w:rsidRDefault="00000000">
            <w:pPr>
              <w:pStyle w:val="NormalWeb"/>
            </w:pPr>
            <w:r>
              <w:t>Europe</w:t>
            </w:r>
          </w:p>
        </w:tc>
      </w:tr>
      <w:tr w:rsidR="00000000" w14:paraId="712E3960" w14:textId="77777777">
        <w:trPr>
          <w:divId w:val="62678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6BB8F" w14:textId="77777777" w:rsidR="00000000" w:rsidRDefault="00000000">
            <w:pPr>
              <w:pStyle w:val="NormalWeb"/>
            </w:pPr>
            <w:r>
              <w:t>eu-central-1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6342A" w14:textId="77777777" w:rsidR="00000000" w:rsidRDefault="00000000">
            <w:pPr>
              <w:pStyle w:val="NormalWeb"/>
            </w:pPr>
            <w:r>
              <w:t>Frankfurt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C1994" w14:textId="77777777" w:rsidR="00000000" w:rsidRDefault="00000000">
            <w:pPr>
              <w:pStyle w:val="NormalWeb"/>
            </w:pPr>
            <w:r>
              <w:t>EU data residency</w:t>
            </w:r>
          </w:p>
        </w:tc>
      </w:tr>
      <w:tr w:rsidR="00000000" w14:paraId="4B2BE7B7" w14:textId="77777777">
        <w:trPr>
          <w:divId w:val="62678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C0652" w14:textId="77777777" w:rsidR="00000000" w:rsidRDefault="00000000">
            <w:pPr>
              <w:pStyle w:val="NormalWeb"/>
            </w:pPr>
            <w:r>
              <w:t>ap-southeast-1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B47BE" w14:textId="77777777" w:rsidR="00000000" w:rsidRDefault="00000000">
            <w:pPr>
              <w:pStyle w:val="NormalWeb"/>
            </w:pPr>
            <w:r>
              <w:t>Singapore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BF03B" w14:textId="77777777" w:rsidR="00000000" w:rsidRDefault="00000000">
            <w:pPr>
              <w:pStyle w:val="NormalWeb"/>
            </w:pPr>
            <w:r>
              <w:t>Asia Pacific</w:t>
            </w:r>
          </w:p>
        </w:tc>
      </w:tr>
      <w:tr w:rsidR="00000000" w14:paraId="3C959C73" w14:textId="77777777">
        <w:trPr>
          <w:divId w:val="62678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540FA" w14:textId="77777777" w:rsidR="00000000" w:rsidRDefault="00000000">
            <w:pPr>
              <w:pStyle w:val="NormalWeb"/>
            </w:pPr>
            <w:r>
              <w:t>ap-south-1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AAD6F" w14:textId="77777777" w:rsidR="00000000" w:rsidRDefault="00000000">
            <w:pPr>
              <w:pStyle w:val="NormalWeb"/>
            </w:pPr>
            <w: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C437B" w14:textId="77777777" w:rsidR="00000000" w:rsidRDefault="00000000">
            <w:pPr>
              <w:pStyle w:val="NormalWeb"/>
            </w:pPr>
            <w:r>
              <w:t>India</w:t>
            </w:r>
          </w:p>
        </w:tc>
      </w:tr>
    </w:tbl>
    <w:p w14:paraId="529FCEA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77C34C19">
          <v:rect id="_x0000_i1032" style="width:468pt;height:.85pt" o:hralign="center" o:hrstd="t" o:hr="t" fillcolor="#a0a0a0" stroked="f"/>
        </w:pict>
      </w:r>
    </w:p>
    <w:p w14:paraId="57C7C591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5. S3 Storage Classes</w:t>
      </w:r>
    </w:p>
    <w:p w14:paraId="25F330E8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Storage Classes Overview</w:t>
      </w:r>
    </w:p>
    <w:p w14:paraId="7DA7F6F7" w14:textId="77777777" w:rsidR="00000000" w:rsidRDefault="00000000">
      <w:pPr>
        <w:pStyle w:val="HTMLPreformatted"/>
        <w:divId w:val="179759815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FBA54E6" w14:textId="77777777" w:rsidR="00000000" w:rsidRDefault="00000000">
      <w:pPr>
        <w:pStyle w:val="HTMLPreformatted"/>
        <w:divId w:val="1797598152"/>
      </w:pPr>
      <w:r>
        <w:t>│                     S3 STORAGE CLASSES                                   │</w:t>
      </w:r>
    </w:p>
    <w:p w14:paraId="1A57B614" w14:textId="77777777" w:rsidR="00000000" w:rsidRDefault="00000000">
      <w:pPr>
        <w:pStyle w:val="HTMLPreformatted"/>
        <w:divId w:val="1797598152"/>
      </w:pPr>
      <w:r>
        <w:t>│                                                                          │</w:t>
      </w:r>
    </w:p>
    <w:p w14:paraId="31F0CB6C" w14:textId="77777777" w:rsidR="00000000" w:rsidRDefault="00000000">
      <w:pPr>
        <w:pStyle w:val="HTMLPreformatted"/>
        <w:divId w:val="1797598152"/>
      </w:pPr>
      <w:r>
        <w:t>│   SPEED FREQUENCY                                                       │</w:t>
      </w:r>
    </w:p>
    <w:p w14:paraId="7DB8C3E0" w14:textId="77777777" w:rsidR="00000000" w:rsidRDefault="00000000">
      <w:pPr>
        <w:pStyle w:val="HTMLPreformatted"/>
        <w:divId w:val="1797598152"/>
      </w:pPr>
      <w:r>
        <w:t>│        ▲                                                                 │</w:t>
      </w:r>
    </w:p>
    <w:p w14:paraId="343F59D1" w14:textId="77777777" w:rsidR="00000000" w:rsidRDefault="00000000">
      <w:pPr>
        <w:pStyle w:val="HTMLPreformatted"/>
        <w:divId w:val="1797598152"/>
      </w:pPr>
      <w:r>
        <w:t>│        │   ┌─────────────────────────────────────┐                      │</w:t>
      </w:r>
    </w:p>
    <w:p w14:paraId="7D658110" w14:textId="77777777" w:rsidR="00000000" w:rsidRDefault="00000000">
      <w:pPr>
        <w:pStyle w:val="HTMLPreformatted"/>
        <w:divId w:val="1797598152"/>
      </w:pPr>
      <w:r>
        <w:t xml:space="preserve">│   HIGH │   │         S3 STANDARD                 </w:t>
      </w:r>
      <w:proofErr w:type="gramStart"/>
      <w:r>
        <w:t>│  Frequent</w:t>
      </w:r>
      <w:proofErr w:type="gramEnd"/>
      <w:r>
        <w:t xml:space="preserve"> access     │</w:t>
      </w:r>
    </w:p>
    <w:p w14:paraId="3A15305C" w14:textId="77777777" w:rsidR="00000000" w:rsidRDefault="00000000">
      <w:pPr>
        <w:pStyle w:val="HTMLPreformatted"/>
        <w:divId w:val="1797598152"/>
      </w:pPr>
      <w:r>
        <w:t xml:space="preserve">│        │   │   99.99% availability               </w:t>
      </w:r>
      <w:proofErr w:type="gramStart"/>
      <w:r>
        <w:t>│  $</w:t>
      </w:r>
      <w:proofErr w:type="gramEnd"/>
      <w:r>
        <w:t>0.023/GB           │</w:t>
      </w:r>
    </w:p>
    <w:p w14:paraId="59ED027A" w14:textId="77777777" w:rsidR="00000000" w:rsidRDefault="00000000">
      <w:pPr>
        <w:pStyle w:val="HTMLPreformatted"/>
        <w:divId w:val="1797598152"/>
      </w:pPr>
      <w:r>
        <w:t>│        │   │   11 9's durability                 │                      │</w:t>
      </w:r>
    </w:p>
    <w:p w14:paraId="7484DFFA" w14:textId="77777777" w:rsidR="00000000" w:rsidRDefault="00000000">
      <w:pPr>
        <w:pStyle w:val="HTMLPreformatted"/>
        <w:divId w:val="1797598152"/>
      </w:pPr>
      <w:r>
        <w:t>│        │   └─────────────────────────────────────┘                      │</w:t>
      </w:r>
    </w:p>
    <w:p w14:paraId="28917BF9" w14:textId="77777777" w:rsidR="00000000" w:rsidRDefault="00000000">
      <w:pPr>
        <w:pStyle w:val="HTMLPreformatted"/>
        <w:divId w:val="1797598152"/>
      </w:pPr>
      <w:r>
        <w:t>│        │                                                                 │</w:t>
      </w:r>
    </w:p>
    <w:p w14:paraId="704DC690" w14:textId="77777777" w:rsidR="00000000" w:rsidRDefault="00000000">
      <w:pPr>
        <w:pStyle w:val="HTMLPreformatted"/>
        <w:divId w:val="1797598152"/>
      </w:pPr>
      <w:r>
        <w:t>│        │   ┌─────────────────────────────────────┐                      │</w:t>
      </w:r>
    </w:p>
    <w:p w14:paraId="72C76A9C" w14:textId="77777777" w:rsidR="00000000" w:rsidRDefault="00000000">
      <w:pPr>
        <w:pStyle w:val="HTMLPreformatted"/>
        <w:divId w:val="1797598152"/>
      </w:pPr>
      <w:r>
        <w:t xml:space="preserve">│   </w:t>
      </w:r>
      <w:proofErr w:type="gramStart"/>
      <w:r>
        <w:t>MED  │</w:t>
      </w:r>
      <w:proofErr w:type="gramEnd"/>
      <w:r>
        <w:t xml:space="preserve">   │      S3 STANDARD-IA                 </w:t>
      </w:r>
      <w:proofErr w:type="gramStart"/>
      <w:r>
        <w:t>│  Infrequent</w:t>
      </w:r>
      <w:proofErr w:type="gramEnd"/>
      <w:r>
        <w:t xml:space="preserve"> access   │</w:t>
      </w:r>
    </w:p>
    <w:p w14:paraId="6751DCE1" w14:textId="77777777" w:rsidR="00000000" w:rsidRDefault="00000000">
      <w:pPr>
        <w:pStyle w:val="HTMLPreformatted"/>
        <w:divId w:val="1797598152"/>
      </w:pPr>
      <w:r>
        <w:t xml:space="preserve">│        │   │   99.9% availability                </w:t>
      </w:r>
      <w:proofErr w:type="gramStart"/>
      <w:r>
        <w:t>│  $</w:t>
      </w:r>
      <w:proofErr w:type="gramEnd"/>
      <w:r>
        <w:t>0.0125/GB          │</w:t>
      </w:r>
    </w:p>
    <w:p w14:paraId="4A938778" w14:textId="77777777" w:rsidR="00000000" w:rsidRDefault="00000000">
      <w:pPr>
        <w:pStyle w:val="HTMLPreformatted"/>
        <w:divId w:val="1797598152"/>
      </w:pPr>
      <w:r>
        <w:t xml:space="preserve">│        │   │   Min 30 days, 128KB                </w:t>
      </w:r>
      <w:proofErr w:type="gramStart"/>
      <w:r>
        <w:t>│  +</w:t>
      </w:r>
      <w:proofErr w:type="gramEnd"/>
      <w:r>
        <w:t xml:space="preserve"> retrieval fee     │</w:t>
      </w:r>
    </w:p>
    <w:p w14:paraId="18C0D75F" w14:textId="77777777" w:rsidR="00000000" w:rsidRDefault="00000000">
      <w:pPr>
        <w:pStyle w:val="HTMLPreformatted"/>
        <w:divId w:val="1797598152"/>
      </w:pPr>
      <w:r>
        <w:t>│        │   └─────────────────────────────────────┘                      │</w:t>
      </w:r>
    </w:p>
    <w:p w14:paraId="391303A5" w14:textId="77777777" w:rsidR="00000000" w:rsidRDefault="00000000">
      <w:pPr>
        <w:pStyle w:val="HTMLPreformatted"/>
        <w:divId w:val="1797598152"/>
      </w:pPr>
      <w:r>
        <w:t>│        │                                                                 │</w:t>
      </w:r>
    </w:p>
    <w:p w14:paraId="297FAA42" w14:textId="77777777" w:rsidR="00000000" w:rsidRDefault="00000000">
      <w:pPr>
        <w:pStyle w:val="HTMLPreformatted"/>
        <w:divId w:val="1797598152"/>
      </w:pPr>
      <w:r>
        <w:t>│        │   ┌─────────────────────────────────────┐                      │</w:t>
      </w:r>
    </w:p>
    <w:p w14:paraId="21B36D3C" w14:textId="77777777" w:rsidR="00000000" w:rsidRDefault="00000000">
      <w:pPr>
        <w:pStyle w:val="HTMLPreformatted"/>
        <w:divId w:val="1797598152"/>
      </w:pPr>
      <w:r>
        <w:lastRenderedPageBreak/>
        <w:t xml:space="preserve">│        │   │       S3 ONE ZONE-IA                </w:t>
      </w:r>
      <w:proofErr w:type="gramStart"/>
      <w:r>
        <w:t>│  Single</w:t>
      </w:r>
      <w:proofErr w:type="gramEnd"/>
      <w:r>
        <w:t xml:space="preserve"> AZ           │</w:t>
      </w:r>
    </w:p>
    <w:p w14:paraId="7B7266AB" w14:textId="77777777" w:rsidR="00000000" w:rsidRDefault="00000000">
      <w:pPr>
        <w:pStyle w:val="HTMLPreformatted"/>
        <w:divId w:val="1797598152"/>
      </w:pPr>
      <w:r>
        <w:t xml:space="preserve">│        │   │   99.5% availability                </w:t>
      </w:r>
      <w:proofErr w:type="gramStart"/>
      <w:r>
        <w:t>│  $</w:t>
      </w:r>
      <w:proofErr w:type="gramEnd"/>
      <w:r>
        <w:t>0.01/GB            │</w:t>
      </w:r>
    </w:p>
    <w:p w14:paraId="6ED9A016" w14:textId="77777777" w:rsidR="00000000" w:rsidRDefault="00000000">
      <w:pPr>
        <w:pStyle w:val="HTMLPreformatted"/>
        <w:divId w:val="1797598152"/>
      </w:pPr>
      <w:r>
        <w:t xml:space="preserve">│        │   │   Data loss if AZ destroyed         </w:t>
      </w:r>
      <w:proofErr w:type="gramStart"/>
      <w:r>
        <w:t>│  +</w:t>
      </w:r>
      <w:proofErr w:type="gramEnd"/>
      <w:r>
        <w:t xml:space="preserve"> retrieval fee     │</w:t>
      </w:r>
    </w:p>
    <w:p w14:paraId="2DDF5079" w14:textId="77777777" w:rsidR="00000000" w:rsidRDefault="00000000">
      <w:pPr>
        <w:pStyle w:val="HTMLPreformatted"/>
        <w:divId w:val="1797598152"/>
      </w:pPr>
      <w:r>
        <w:t>│        │   └─────────────────────────────────────┘                      │</w:t>
      </w:r>
    </w:p>
    <w:p w14:paraId="6B1EFBC2" w14:textId="77777777" w:rsidR="00000000" w:rsidRDefault="00000000">
      <w:pPr>
        <w:pStyle w:val="HTMLPreformatted"/>
        <w:divId w:val="1797598152"/>
      </w:pPr>
      <w:r>
        <w:t>│        │                                                                 │</w:t>
      </w:r>
    </w:p>
    <w:p w14:paraId="1EAD3E76" w14:textId="77777777" w:rsidR="00000000" w:rsidRDefault="00000000">
      <w:pPr>
        <w:pStyle w:val="HTMLPreformatted"/>
        <w:divId w:val="1797598152"/>
      </w:pPr>
      <w:r>
        <w:t>│        │   ┌─────────────────────────────────────┐                      │</w:t>
      </w:r>
    </w:p>
    <w:p w14:paraId="7741E771" w14:textId="77777777" w:rsidR="00000000" w:rsidRDefault="00000000">
      <w:pPr>
        <w:pStyle w:val="HTMLPreformatted"/>
        <w:divId w:val="1797598152"/>
      </w:pPr>
      <w:r>
        <w:t xml:space="preserve">│        │   │      S3 INTELLIGENT-TIERING         </w:t>
      </w:r>
      <w:proofErr w:type="gramStart"/>
      <w:r>
        <w:t>│  Auto</w:t>
      </w:r>
      <w:proofErr w:type="gramEnd"/>
      <w:r>
        <w:t>-moves data     │</w:t>
      </w:r>
    </w:p>
    <w:p w14:paraId="3658CB32" w14:textId="77777777" w:rsidR="00000000" w:rsidRDefault="00000000">
      <w:pPr>
        <w:pStyle w:val="HTMLPreformatted"/>
        <w:divId w:val="1797598152"/>
      </w:pPr>
      <w:r>
        <w:t xml:space="preserve">│        │   │   Monitors access patterns          </w:t>
      </w:r>
      <w:proofErr w:type="gramStart"/>
      <w:r>
        <w:t>│  Small</w:t>
      </w:r>
      <w:proofErr w:type="gramEnd"/>
      <w:r>
        <w:t xml:space="preserve"> monitoring fee│</w:t>
      </w:r>
    </w:p>
    <w:p w14:paraId="0777FB6F" w14:textId="77777777" w:rsidR="00000000" w:rsidRDefault="00000000">
      <w:pPr>
        <w:pStyle w:val="HTMLPreformatted"/>
        <w:divId w:val="1797598152"/>
      </w:pPr>
      <w:r>
        <w:t>│        │   │   Moves between tiers               │                      │</w:t>
      </w:r>
    </w:p>
    <w:p w14:paraId="20F582A1" w14:textId="77777777" w:rsidR="00000000" w:rsidRDefault="00000000">
      <w:pPr>
        <w:pStyle w:val="HTMLPreformatted"/>
        <w:divId w:val="1797598152"/>
      </w:pPr>
      <w:r>
        <w:t>│        │   └─────────────────────────────────────┘                      │</w:t>
      </w:r>
    </w:p>
    <w:p w14:paraId="05A121E6" w14:textId="77777777" w:rsidR="00000000" w:rsidRDefault="00000000">
      <w:pPr>
        <w:pStyle w:val="HTMLPreformatted"/>
        <w:divId w:val="1797598152"/>
      </w:pPr>
      <w:r>
        <w:t>│        │                                                                 │</w:t>
      </w:r>
    </w:p>
    <w:p w14:paraId="119E2C01" w14:textId="77777777" w:rsidR="00000000" w:rsidRDefault="00000000">
      <w:pPr>
        <w:pStyle w:val="HTMLPreformatted"/>
        <w:divId w:val="1797598152"/>
      </w:pPr>
      <w:r>
        <w:t xml:space="preserve">│   </w:t>
      </w:r>
      <w:proofErr w:type="gramStart"/>
      <w:r>
        <w:t>LOW  │</w:t>
      </w:r>
      <w:proofErr w:type="gramEnd"/>
      <w:r>
        <w:t xml:space="preserve">   ┌─────────────────────────────────────┐                      │</w:t>
      </w:r>
    </w:p>
    <w:p w14:paraId="7C0AE5B8" w14:textId="77777777" w:rsidR="00000000" w:rsidRDefault="00000000">
      <w:pPr>
        <w:pStyle w:val="HTMLPreformatted"/>
        <w:divId w:val="1797598152"/>
      </w:pPr>
      <w:r>
        <w:t xml:space="preserve">│        │   │        S3 GLACIER                   </w:t>
      </w:r>
      <w:proofErr w:type="gramStart"/>
      <w:r>
        <w:t>│  Archive</w:t>
      </w:r>
      <w:proofErr w:type="gramEnd"/>
      <w:r>
        <w:t xml:space="preserve">             │</w:t>
      </w:r>
    </w:p>
    <w:p w14:paraId="491BCF5C" w14:textId="77777777" w:rsidR="00000000" w:rsidRDefault="00000000">
      <w:pPr>
        <w:pStyle w:val="HTMLPreformatted"/>
        <w:divId w:val="1797598152"/>
      </w:pPr>
      <w:r>
        <w:t xml:space="preserve">│        │   │   Minutes to hours retrieval        </w:t>
      </w:r>
      <w:proofErr w:type="gramStart"/>
      <w:r>
        <w:t>│  $</w:t>
      </w:r>
      <w:proofErr w:type="gramEnd"/>
      <w:r>
        <w:t>0.004/GB           │</w:t>
      </w:r>
    </w:p>
    <w:p w14:paraId="4AEEDEA7" w14:textId="77777777" w:rsidR="00000000" w:rsidRDefault="00000000">
      <w:pPr>
        <w:pStyle w:val="HTMLPreformatted"/>
        <w:divId w:val="1797598152"/>
      </w:pPr>
      <w:r>
        <w:t>│        │   │   Expedited/Standard/Bulk           │                      │</w:t>
      </w:r>
    </w:p>
    <w:p w14:paraId="48E08B87" w14:textId="77777777" w:rsidR="00000000" w:rsidRDefault="00000000">
      <w:pPr>
        <w:pStyle w:val="HTMLPreformatted"/>
        <w:divId w:val="1797598152"/>
      </w:pPr>
      <w:r>
        <w:t>│        │   └─────────────────────────────────────┘                      │</w:t>
      </w:r>
    </w:p>
    <w:p w14:paraId="6955923B" w14:textId="77777777" w:rsidR="00000000" w:rsidRDefault="00000000">
      <w:pPr>
        <w:pStyle w:val="HTMLPreformatted"/>
        <w:divId w:val="1797598152"/>
      </w:pPr>
      <w:r>
        <w:t>│        │                                                                 │</w:t>
      </w:r>
    </w:p>
    <w:p w14:paraId="12D7D99F" w14:textId="77777777" w:rsidR="00000000" w:rsidRDefault="00000000">
      <w:pPr>
        <w:pStyle w:val="HTMLPreformatted"/>
        <w:divId w:val="1797598152"/>
      </w:pPr>
      <w:r>
        <w:t>│        │   ┌─────────────────────────────────────┐                      │</w:t>
      </w:r>
    </w:p>
    <w:p w14:paraId="7DC469B9" w14:textId="77777777" w:rsidR="00000000" w:rsidRDefault="00000000">
      <w:pPr>
        <w:pStyle w:val="HTMLPreformatted"/>
        <w:divId w:val="1797598152"/>
      </w:pPr>
      <w:r>
        <w:t xml:space="preserve">│   RARE │   │    S3 GLACIER DEEP ARCHIVE          </w:t>
      </w:r>
      <w:proofErr w:type="gramStart"/>
      <w:r>
        <w:t>│  Long</w:t>
      </w:r>
      <w:proofErr w:type="gramEnd"/>
      <w:r>
        <w:t>-term archive   │</w:t>
      </w:r>
    </w:p>
    <w:p w14:paraId="7318CA8D" w14:textId="77777777" w:rsidR="00000000" w:rsidRDefault="00000000">
      <w:pPr>
        <w:pStyle w:val="HTMLPreformatted"/>
        <w:divId w:val="1797598152"/>
      </w:pPr>
      <w:r>
        <w:t xml:space="preserve">│        │   │   12-48 hours retrieval             </w:t>
      </w:r>
      <w:proofErr w:type="gramStart"/>
      <w:r>
        <w:t>│  $</w:t>
      </w:r>
      <w:proofErr w:type="gramEnd"/>
      <w:r>
        <w:t>0.00099/GB         │</w:t>
      </w:r>
    </w:p>
    <w:p w14:paraId="191F763E" w14:textId="77777777" w:rsidR="00000000" w:rsidRDefault="00000000">
      <w:pPr>
        <w:pStyle w:val="HTMLPreformatted"/>
        <w:divId w:val="1797598152"/>
      </w:pPr>
      <w:r>
        <w:t xml:space="preserve">│        │   │   Cheapest storage                  </w:t>
      </w:r>
      <w:proofErr w:type="gramStart"/>
      <w:r>
        <w:t>│  7</w:t>
      </w:r>
      <w:proofErr w:type="gramEnd"/>
      <w:r>
        <w:t>-10 year retention │</w:t>
      </w:r>
    </w:p>
    <w:p w14:paraId="6707D51B" w14:textId="77777777" w:rsidR="00000000" w:rsidRDefault="00000000">
      <w:pPr>
        <w:pStyle w:val="HTMLPreformatted"/>
        <w:divId w:val="1797598152"/>
      </w:pPr>
      <w:r>
        <w:t>│        ▼   └─────────────────────────────────────┘                      │</w:t>
      </w:r>
    </w:p>
    <w:p w14:paraId="32874992" w14:textId="77777777" w:rsidR="00000000" w:rsidRDefault="00000000">
      <w:pPr>
        <w:pStyle w:val="HTMLPreformatted"/>
        <w:divId w:val="1797598152"/>
      </w:pPr>
      <w:r>
        <w:t>│                                                                          │</w:t>
      </w:r>
    </w:p>
    <w:p w14:paraId="0B1E3AF0" w14:textId="77777777" w:rsidR="00000000" w:rsidRDefault="00000000">
      <w:pPr>
        <w:pStyle w:val="HTMLPreformatted"/>
        <w:divId w:val="179759815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452A2A" w14:textId="77777777" w:rsidR="00BE7BE9" w:rsidRDefault="00BE7BE9" w:rsidP="00BE7BE9">
      <w:r>
        <w:t>You can only transition **downward** in this order:</w:t>
      </w:r>
    </w:p>
    <w:p w14:paraId="7B6F7362" w14:textId="77777777" w:rsidR="00BE7BE9" w:rsidRDefault="00BE7BE9" w:rsidP="00BE7BE9"/>
    <w:p w14:paraId="7DAA668A" w14:textId="77777777" w:rsidR="00BE7BE9" w:rsidRDefault="00BE7BE9" w:rsidP="00BE7BE9">
      <w:r>
        <w:t>```</w:t>
      </w:r>
    </w:p>
    <w:p w14:paraId="0D2CCABA" w14:textId="77777777" w:rsidR="00BE7BE9" w:rsidRDefault="00BE7BE9" w:rsidP="00BE7BE9">
      <w:r>
        <w:rPr>
          <w:rFonts w:ascii="Arial Unicode MS" w:eastAsia="Arial Unicode MS" w:hAnsi="Arial Unicode MS" w:cs="Arial Unicode MS"/>
        </w:rPr>
        <w:t>Standard → Standard-IA → Intelligent-Tiering → One Zone-IA → Glacier Instant → Glacier Flexible → Glacier Deep Archive</w:t>
      </w:r>
    </w:p>
    <w:p w14:paraId="0A69E829" w14:textId="77777777" w:rsidR="00BE7BE9" w:rsidRDefault="00BE7BE9" w:rsidP="00BE7BE9">
      <w:r>
        <w:t>```</w:t>
      </w:r>
    </w:p>
    <w:p w14:paraId="1BFC3547" w14:textId="77777777" w:rsidR="00BE7BE9" w:rsidRDefault="00BE7BE9" w:rsidP="00BE7BE9"/>
    <w:p w14:paraId="3594AA1A" w14:textId="77777777" w:rsidR="00BE7BE9" w:rsidRDefault="00BE7BE9" w:rsidP="00BE7BE9">
      <w:r>
        <w:t xml:space="preserve">**Key </w:t>
      </w:r>
      <w:proofErr w:type="gramStart"/>
      <w:r>
        <w:t>Rules:*</w:t>
      </w:r>
      <w:proofErr w:type="gramEnd"/>
      <w:r>
        <w:t>*</w:t>
      </w:r>
    </w:p>
    <w:p w14:paraId="234E81F6" w14:textId="77777777" w:rsidR="00BE7BE9" w:rsidRDefault="00BE7BE9" w:rsidP="00BE7BE9">
      <w:r>
        <w:t>- **Minimum 30 days** in Standard before transitioning to IA classes</w:t>
      </w:r>
    </w:p>
    <w:p w14:paraId="15DC7E08" w14:textId="77777777" w:rsidR="00BE7BE9" w:rsidRDefault="00BE7BE9" w:rsidP="00BE7BE9">
      <w:r>
        <w:t>- **Minimum 30 days** in Standard-IA before transitioning to Glacier classes</w:t>
      </w:r>
    </w:p>
    <w:p w14:paraId="46DBAD35" w14:textId="77777777" w:rsidR="00BE7BE9" w:rsidRDefault="00BE7BE9" w:rsidP="00BE7BE9">
      <w:r>
        <w:t xml:space="preserve">- Objects **&lt; 128KB** </w:t>
      </w:r>
      <w:proofErr w:type="gramStart"/>
      <w:r>
        <w:t>won't</w:t>
      </w:r>
      <w:proofErr w:type="gramEnd"/>
      <w:r>
        <w:t xml:space="preserve"> transition to IA (not cost-effective)</w:t>
      </w:r>
    </w:p>
    <w:p w14:paraId="68E97548" w14:textId="1F719EEA" w:rsidR="00BE7BE9" w:rsidRPr="00BE7BE9" w:rsidRDefault="00BE7BE9" w:rsidP="00BE7BE9">
      <w:r>
        <w:rPr>
          <w:rFonts w:ascii="Arial Unicode MS" w:eastAsia="Arial Unicode MS" w:hAnsi="Arial Unicode MS" w:cs="Arial Unicode MS"/>
        </w:rPr>
        <w:t>- To move **upward** (e.g., Glacier → Standard), you must **restore** the object first</w:t>
      </w:r>
    </w:p>
    <w:p w14:paraId="21C7B4F3" w14:textId="2ACBD650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Detailed Comparison</w:t>
      </w:r>
    </w:p>
    <w:p w14:paraId="1729800B" w14:textId="77777777" w:rsidR="00BE7BE9" w:rsidRDefault="00BE7BE9" w:rsidP="00BE7BE9">
      <w:r>
        <w:t>Cost Considerations</w:t>
      </w:r>
    </w:p>
    <w:p w14:paraId="2E21DD5F" w14:textId="77777777" w:rsidR="00BE7BE9" w:rsidRDefault="00BE7BE9" w:rsidP="00BE7BE9"/>
    <w:p w14:paraId="643641E7" w14:textId="77777777" w:rsidR="00BE7BE9" w:rsidRDefault="00BE7BE9" w:rsidP="00BE7BE9"/>
    <w:tbl>
      <w:tblPr>
        <w:tblW w:w="6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3585"/>
      </w:tblGrid>
      <w:tr w:rsidR="00BE7BE9" w14:paraId="2C6ABD29" w14:textId="77777777" w:rsidTr="00BE7BE9">
        <w:trPr>
          <w:trHeight w:val="315"/>
        </w:trPr>
        <w:tc>
          <w:tcPr>
            <w:tcW w:w="1500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B2432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1500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84D82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Storage Cost</w:t>
            </w:r>
          </w:p>
        </w:tc>
        <w:tc>
          <w:tcPr>
            <w:tcW w:w="3585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248AD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Retrieval Cost</w:t>
            </w:r>
          </w:p>
        </w:tc>
      </w:tr>
      <w:tr w:rsidR="00BE7BE9" w14:paraId="7A5DE58D" w14:textId="77777777" w:rsidTr="00BE7BE9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79D19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27B55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Highest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24F03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</w:tr>
      <w:tr w:rsidR="00BE7BE9" w14:paraId="5D3293C4" w14:textId="77777777" w:rsidTr="00BE7BE9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C4CA7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Standard-IA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59B61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~45% less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6A3B1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GB</w:t>
            </w:r>
          </w:p>
        </w:tc>
      </w:tr>
      <w:tr w:rsidR="00BE7BE9" w14:paraId="3DAB538F" w14:textId="77777777" w:rsidTr="00BE7BE9">
        <w:trPr>
          <w:trHeight w:val="525"/>
        </w:trPr>
        <w:tc>
          <w:tcPr>
            <w:tcW w:w="150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BB791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Zone-IA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E2F0F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~20% less than IA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0362D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GB</w:t>
            </w:r>
          </w:p>
        </w:tc>
      </w:tr>
      <w:tr w:rsidR="00BE7BE9" w14:paraId="60358467" w14:textId="77777777" w:rsidTr="00BE7BE9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16E69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Glacier Flexible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E5ADB3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~70% less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3459A19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$$ (minutes-hours)</w:t>
            </w:r>
          </w:p>
        </w:tc>
      </w:tr>
      <w:tr w:rsidR="00BE7BE9" w14:paraId="69C68AA7" w14:textId="77777777" w:rsidTr="00BE7BE9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53CA9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Deep Archive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4DFAF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~95% less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61091" w14:textId="77777777" w:rsidR="00BE7BE9" w:rsidRDefault="00BE7BE9" w:rsidP="002C1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$$$ (12+ hours)</w:t>
            </w:r>
          </w:p>
        </w:tc>
      </w:tr>
    </w:tbl>
    <w:p w14:paraId="75C4BA3C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63"/>
        <w:gridCol w:w="1351"/>
        <w:gridCol w:w="1571"/>
        <w:gridCol w:w="1050"/>
        <w:gridCol w:w="2930"/>
      </w:tblGrid>
      <w:tr w:rsidR="00000000" w14:paraId="389744F0" w14:textId="77777777">
        <w:trPr>
          <w:divId w:val="1594237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584C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2959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2760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7147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98B0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0000" w14:paraId="4ACC8BF0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C8A4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1662A" w14:textId="77777777" w:rsidR="00000000" w:rsidRDefault="00000000">
            <w:pPr>
              <w:pStyle w:val="NormalWeb"/>
            </w:pPr>
            <w:r>
              <w:t>99.99%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91EB7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C3AEF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D9E3E" w14:textId="77777777" w:rsidR="00000000" w:rsidRDefault="00000000">
            <w:pPr>
              <w:pStyle w:val="NormalWeb"/>
            </w:pPr>
            <w:r>
              <w:t>Frequent access</w:t>
            </w:r>
          </w:p>
        </w:tc>
      </w:tr>
      <w:tr w:rsidR="00000000" w14:paraId="413CDE92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140B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Intelligent-Tiering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D8899" w14:textId="77777777" w:rsidR="00000000" w:rsidRDefault="00000000">
            <w:pPr>
              <w:pStyle w:val="NormalWeb"/>
            </w:pPr>
            <w:r>
              <w:t>99.9%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E2BAD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E5A60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DD623" w14:textId="77777777" w:rsidR="00000000" w:rsidRDefault="00000000">
            <w:pPr>
              <w:pStyle w:val="NormalWeb"/>
            </w:pPr>
            <w:r>
              <w:t>Unknown/changing patterns</w:t>
            </w:r>
          </w:p>
        </w:tc>
      </w:tr>
      <w:tr w:rsidR="00000000" w14:paraId="1B563275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3699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Standard-IA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5DA68" w14:textId="77777777" w:rsidR="00000000" w:rsidRDefault="00000000">
            <w:pPr>
              <w:pStyle w:val="NormalWeb"/>
            </w:pPr>
            <w:r>
              <w:t>99.9%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8B5D9" w14:textId="77777777" w:rsidR="00000000" w:rsidRDefault="00000000">
            <w:pPr>
              <w:pStyle w:val="NormalWeb"/>
            </w:pPr>
            <w:r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53F85" w14:textId="77777777" w:rsidR="00000000" w:rsidRDefault="00000000">
            <w:pPr>
              <w:pStyle w:val="NormalWeb"/>
            </w:pPr>
            <w:r>
              <w:t>128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28432" w14:textId="77777777" w:rsidR="00000000" w:rsidRDefault="00000000">
            <w:pPr>
              <w:pStyle w:val="NormalWeb"/>
            </w:pPr>
            <w:r>
              <w:t>Infrequent, but rapid access</w:t>
            </w:r>
          </w:p>
        </w:tc>
      </w:tr>
      <w:tr w:rsidR="00000000" w14:paraId="4AE24FBF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A602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One Zone-IA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6E9F1" w14:textId="77777777" w:rsidR="00000000" w:rsidRDefault="00000000">
            <w:pPr>
              <w:pStyle w:val="NormalWeb"/>
            </w:pPr>
            <w:r>
              <w:t>99.5%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9AA7B" w14:textId="77777777" w:rsidR="00000000" w:rsidRDefault="00000000">
            <w:pPr>
              <w:pStyle w:val="NormalWeb"/>
            </w:pPr>
            <w:r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DE1AF" w14:textId="77777777" w:rsidR="00000000" w:rsidRDefault="00000000">
            <w:pPr>
              <w:pStyle w:val="NormalWeb"/>
            </w:pPr>
            <w:r>
              <w:t>128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7EED7" w14:textId="77777777" w:rsidR="00000000" w:rsidRDefault="00000000">
            <w:pPr>
              <w:pStyle w:val="NormalWeb"/>
            </w:pPr>
            <w:r>
              <w:t xml:space="preserve">Infrequent, </w:t>
            </w:r>
            <w:proofErr w:type="spellStart"/>
            <w:r>
              <w:t>recreatable</w:t>
            </w:r>
            <w:proofErr w:type="spellEnd"/>
            <w:r>
              <w:t xml:space="preserve"> data</w:t>
            </w:r>
          </w:p>
        </w:tc>
      </w:tr>
      <w:tr w:rsidR="00000000" w14:paraId="48E2E5D2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A419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Glacier Instant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2B9E2" w14:textId="77777777" w:rsidR="00000000" w:rsidRDefault="00000000">
            <w:pPr>
              <w:pStyle w:val="NormalWeb"/>
            </w:pPr>
            <w:r>
              <w:t>99.9%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1FB42" w14:textId="77777777" w:rsidR="00000000" w:rsidRDefault="00000000">
            <w:pPr>
              <w:pStyle w:val="NormalWeb"/>
            </w:pPr>
            <w:r>
              <w:t>90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0B2AC" w14:textId="77777777" w:rsidR="00000000" w:rsidRDefault="00000000">
            <w:pPr>
              <w:pStyle w:val="NormalWeb"/>
            </w:pPr>
            <w:r>
              <w:t>128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343F5" w14:textId="77777777" w:rsidR="00000000" w:rsidRDefault="00000000">
            <w:pPr>
              <w:pStyle w:val="NormalWeb"/>
            </w:pPr>
            <w:r>
              <w:t>Archive, milliseconds access</w:t>
            </w:r>
          </w:p>
        </w:tc>
      </w:tr>
      <w:tr w:rsidR="00000000" w14:paraId="3E62E82B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77EA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Glacier Flexible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1E26C" w14:textId="77777777" w:rsidR="00000000" w:rsidRDefault="00000000">
            <w:pPr>
              <w:pStyle w:val="NormalWeb"/>
            </w:pPr>
            <w:r>
              <w:t>99.99%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80D58" w14:textId="77777777" w:rsidR="00000000" w:rsidRDefault="00000000">
            <w:pPr>
              <w:pStyle w:val="NormalWeb"/>
            </w:pPr>
            <w:r>
              <w:t>90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4C714" w14:textId="77777777" w:rsidR="00000000" w:rsidRDefault="00000000">
            <w:pPr>
              <w:pStyle w:val="NormalWeb"/>
            </w:pPr>
            <w:r>
              <w:t>40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62980" w14:textId="77777777" w:rsidR="00000000" w:rsidRDefault="00000000">
            <w:pPr>
              <w:pStyle w:val="NormalWeb"/>
            </w:pPr>
            <w:r>
              <w:t>Archive, minutes to hours</w:t>
            </w:r>
          </w:p>
        </w:tc>
      </w:tr>
      <w:tr w:rsidR="00000000" w14:paraId="19EE1B16" w14:textId="77777777">
        <w:trPr>
          <w:divId w:val="1594237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19D3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Glacier Deep 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896B9" w14:textId="77777777" w:rsidR="00000000" w:rsidRDefault="00000000">
            <w:pPr>
              <w:pStyle w:val="NormalWeb"/>
            </w:pPr>
            <w:r>
              <w:t>99.99%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B384F" w14:textId="77777777" w:rsidR="00000000" w:rsidRDefault="00000000">
            <w:pPr>
              <w:pStyle w:val="NormalWeb"/>
            </w:pPr>
            <w:r>
              <w:t>180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C0745" w14:textId="77777777" w:rsidR="00000000" w:rsidRDefault="00000000">
            <w:pPr>
              <w:pStyle w:val="NormalWeb"/>
            </w:pPr>
            <w:r>
              <w:t>40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F8A01" w14:textId="77777777" w:rsidR="00000000" w:rsidRDefault="00000000">
            <w:pPr>
              <w:pStyle w:val="NormalWeb"/>
            </w:pPr>
            <w:r>
              <w:t>Long-term archive</w:t>
            </w:r>
          </w:p>
        </w:tc>
      </w:tr>
    </w:tbl>
    <w:p w14:paraId="532566B4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5E91E2D9" w14:textId="13CDA451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Glacier Retrieval Times</w:t>
      </w:r>
    </w:p>
    <w:p w14:paraId="1DB88017" w14:textId="77777777" w:rsidR="00000000" w:rsidRDefault="00000000">
      <w:pPr>
        <w:pStyle w:val="HTMLPreformatted"/>
        <w:divId w:val="129278749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A16C35A" w14:textId="77777777" w:rsidR="00000000" w:rsidRDefault="00000000">
      <w:pPr>
        <w:pStyle w:val="HTMLPreformatted"/>
        <w:divId w:val="1292787491"/>
      </w:pPr>
      <w:r>
        <w:t>│                   GLACIER RETRIEVAL OPTIONS                              │</w:t>
      </w:r>
    </w:p>
    <w:p w14:paraId="66513B18" w14:textId="77777777" w:rsidR="00000000" w:rsidRDefault="00000000">
      <w:pPr>
        <w:pStyle w:val="HTMLPreformatted"/>
        <w:divId w:val="1292787491"/>
      </w:pPr>
      <w:r>
        <w:t>│                                                                          │</w:t>
      </w:r>
    </w:p>
    <w:p w14:paraId="5554FB08" w14:textId="77777777" w:rsidR="00000000" w:rsidRDefault="00000000">
      <w:pPr>
        <w:pStyle w:val="HTMLPreformatted"/>
        <w:divId w:val="1292787491"/>
      </w:pPr>
      <w:r>
        <w:t>│   GLACIER FLEXIBLE RETRIEVAL                                             │</w:t>
      </w:r>
    </w:p>
    <w:p w14:paraId="382F50A7" w14:textId="77777777" w:rsidR="00000000" w:rsidRDefault="00000000">
      <w:pPr>
        <w:pStyle w:val="HTMLPreformatted"/>
        <w:divId w:val="1292787491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0A35DBFB" w14:textId="77777777" w:rsidR="00000000" w:rsidRDefault="00000000">
      <w:pPr>
        <w:pStyle w:val="HTMLPreformatted"/>
        <w:divId w:val="1292787491"/>
      </w:pPr>
      <w:r>
        <w:t xml:space="preserve">│   │ </w:t>
      </w:r>
      <w:proofErr w:type="gramStart"/>
      <w:r>
        <w:t>Expedited  │</w:t>
      </w:r>
      <w:proofErr w:type="gramEnd"/>
      <w:r>
        <w:t xml:space="preserve">  1-5 minutes    </w:t>
      </w:r>
      <w:proofErr w:type="gramStart"/>
      <w:r>
        <w:t>│  $</w:t>
      </w:r>
      <w:proofErr w:type="gramEnd"/>
      <w:r>
        <w:t>0.03/GB + $10/1000 requests   │   │</w:t>
      </w:r>
    </w:p>
    <w:p w14:paraId="4F44E055" w14:textId="77777777" w:rsidR="00000000" w:rsidRDefault="00000000">
      <w:pPr>
        <w:pStyle w:val="HTMLPreformatted"/>
        <w:divId w:val="1292787491"/>
      </w:pPr>
      <w:r>
        <w:t xml:space="preserve">│   │ Standard   </w:t>
      </w:r>
      <w:proofErr w:type="gramStart"/>
      <w:r>
        <w:t>│  3</w:t>
      </w:r>
      <w:proofErr w:type="gramEnd"/>
      <w:r>
        <w:t xml:space="preserve">-5 hours      </w:t>
      </w:r>
      <w:proofErr w:type="gramStart"/>
      <w:r>
        <w:t>│  $</w:t>
      </w:r>
      <w:proofErr w:type="gramEnd"/>
      <w:r>
        <w:t>0.01/GB + $0.05/1000 requests │   │</w:t>
      </w:r>
    </w:p>
    <w:p w14:paraId="205F06E8" w14:textId="77777777" w:rsidR="00000000" w:rsidRDefault="00000000">
      <w:pPr>
        <w:pStyle w:val="HTMLPreformatted"/>
        <w:divId w:val="1292787491"/>
      </w:pPr>
      <w:r>
        <w:t xml:space="preserve">│   │ Bulk       </w:t>
      </w:r>
      <w:proofErr w:type="gramStart"/>
      <w:r>
        <w:t>│  5</w:t>
      </w:r>
      <w:proofErr w:type="gramEnd"/>
      <w:r>
        <w:t xml:space="preserve">-12 hours     </w:t>
      </w:r>
      <w:proofErr w:type="gramStart"/>
      <w:r>
        <w:t>│  $</w:t>
      </w:r>
      <w:proofErr w:type="gramEnd"/>
      <w:r>
        <w:t xml:space="preserve">0.0025/GB + $0.025/1000 </w:t>
      </w:r>
      <w:proofErr w:type="spellStart"/>
      <w:r>
        <w:t>req</w:t>
      </w:r>
      <w:proofErr w:type="spellEnd"/>
      <w:r>
        <w:t xml:space="preserve">   │   │</w:t>
      </w:r>
    </w:p>
    <w:p w14:paraId="7898A694" w14:textId="77777777" w:rsidR="00000000" w:rsidRDefault="00000000">
      <w:pPr>
        <w:pStyle w:val="HTMLPreformatted"/>
        <w:divId w:val="1292787491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133B73BB" w14:textId="77777777" w:rsidR="00000000" w:rsidRDefault="00000000">
      <w:pPr>
        <w:pStyle w:val="HTMLPreformatted"/>
        <w:divId w:val="1292787491"/>
      </w:pPr>
      <w:r>
        <w:t>│                                                                          │</w:t>
      </w:r>
    </w:p>
    <w:p w14:paraId="6AD37910" w14:textId="77777777" w:rsidR="00000000" w:rsidRDefault="00000000">
      <w:pPr>
        <w:pStyle w:val="HTMLPreformatted"/>
        <w:divId w:val="1292787491"/>
      </w:pPr>
      <w:r>
        <w:t>│   GLACIER DEEP ARCHIVE                                                   │</w:t>
      </w:r>
    </w:p>
    <w:p w14:paraId="4DD85A7D" w14:textId="77777777" w:rsidR="00000000" w:rsidRDefault="00000000">
      <w:pPr>
        <w:pStyle w:val="HTMLPreformatted"/>
        <w:divId w:val="1292787491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00145B09" w14:textId="77777777" w:rsidR="00000000" w:rsidRDefault="00000000">
      <w:pPr>
        <w:pStyle w:val="HTMLPreformatted"/>
        <w:divId w:val="1292787491"/>
      </w:pPr>
      <w:r>
        <w:t xml:space="preserve">│   │ Standard   </w:t>
      </w:r>
      <w:proofErr w:type="gramStart"/>
      <w:r>
        <w:t>│  12</w:t>
      </w:r>
      <w:proofErr w:type="gramEnd"/>
      <w:r>
        <w:t xml:space="preserve"> hours       </w:t>
      </w:r>
      <w:proofErr w:type="gramStart"/>
      <w:r>
        <w:t>│  $</w:t>
      </w:r>
      <w:proofErr w:type="gramEnd"/>
      <w:r>
        <w:t>0.02/GB                       │   │</w:t>
      </w:r>
    </w:p>
    <w:p w14:paraId="27F511C8" w14:textId="77777777" w:rsidR="00000000" w:rsidRDefault="00000000">
      <w:pPr>
        <w:pStyle w:val="HTMLPreformatted"/>
        <w:divId w:val="1292787491"/>
      </w:pPr>
      <w:r>
        <w:t xml:space="preserve">│   │ Bulk       </w:t>
      </w:r>
      <w:proofErr w:type="gramStart"/>
      <w:r>
        <w:t>│  48</w:t>
      </w:r>
      <w:proofErr w:type="gramEnd"/>
      <w:r>
        <w:t xml:space="preserve"> hours       </w:t>
      </w:r>
      <w:proofErr w:type="gramStart"/>
      <w:r>
        <w:t>│  $</w:t>
      </w:r>
      <w:proofErr w:type="gramEnd"/>
      <w:r>
        <w:t>0.0025/GB                     │   │</w:t>
      </w:r>
    </w:p>
    <w:p w14:paraId="7FB7F142" w14:textId="77777777" w:rsidR="00000000" w:rsidRDefault="00000000">
      <w:pPr>
        <w:pStyle w:val="HTMLPreformatted"/>
        <w:divId w:val="1292787491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4EAF6304" w14:textId="77777777" w:rsidR="00000000" w:rsidRDefault="00000000">
      <w:pPr>
        <w:pStyle w:val="HTMLPreformatted"/>
        <w:divId w:val="1292787491"/>
      </w:pPr>
      <w:r>
        <w:t>│                                                                          │</w:t>
      </w:r>
    </w:p>
    <w:p w14:paraId="39767BFA" w14:textId="77777777" w:rsidR="00000000" w:rsidRDefault="00000000">
      <w:pPr>
        <w:pStyle w:val="HTMLPreformatted"/>
        <w:divId w:val="129278749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17EF266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1A4B5777">
          <v:rect id="_x0000_i1033" style="width:468pt;height:.85pt" o:hralign="center" o:hrstd="t" o:hr="t" fillcolor="#a0a0a0" stroked="f"/>
        </w:pict>
      </w:r>
    </w:p>
    <w:p w14:paraId="4E25FEF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1: Upload with Storage Class</w:t>
      </w:r>
    </w:p>
    <w:p w14:paraId="22B2D6EC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AWS CLI Method</w:t>
      </w:r>
    </w:p>
    <w:p w14:paraId="41EBCE03" w14:textId="77777777" w:rsidR="00000000" w:rsidRDefault="00000000">
      <w:pPr>
        <w:pStyle w:val="HTMLPreformatted"/>
        <w:divId w:val="1026711660"/>
      </w:pPr>
      <w:r>
        <w:t># Upload with Standard (default)</w:t>
      </w:r>
    </w:p>
    <w:p w14:paraId="0E4B1E5D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</w:t>
      </w:r>
    </w:p>
    <w:p w14:paraId="72D87E05" w14:textId="77777777" w:rsidR="00000000" w:rsidRDefault="00000000">
      <w:pPr>
        <w:pStyle w:val="HTMLPreformatted"/>
        <w:divId w:val="1026711660"/>
      </w:pPr>
    </w:p>
    <w:p w14:paraId="76677468" w14:textId="77777777" w:rsidR="00000000" w:rsidRDefault="00000000">
      <w:pPr>
        <w:pStyle w:val="HTMLPreformatted"/>
        <w:divId w:val="1026711660"/>
      </w:pPr>
      <w:r>
        <w:t># Upload with Standard-IA</w:t>
      </w:r>
    </w:p>
    <w:p w14:paraId="79E9BDE0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 --storage-class STANDARD_IA</w:t>
      </w:r>
    </w:p>
    <w:p w14:paraId="17264392" w14:textId="77777777" w:rsidR="00000000" w:rsidRDefault="00000000">
      <w:pPr>
        <w:pStyle w:val="HTMLPreformatted"/>
        <w:divId w:val="1026711660"/>
      </w:pPr>
    </w:p>
    <w:p w14:paraId="31FB01FF" w14:textId="77777777" w:rsidR="00000000" w:rsidRDefault="00000000">
      <w:pPr>
        <w:pStyle w:val="HTMLPreformatted"/>
        <w:divId w:val="1026711660"/>
      </w:pPr>
      <w:r>
        <w:t># Upload with One Zone-IA</w:t>
      </w:r>
    </w:p>
    <w:p w14:paraId="058851D5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 --storage-class ONEZONE_IA</w:t>
      </w:r>
    </w:p>
    <w:p w14:paraId="59B802B6" w14:textId="77777777" w:rsidR="00000000" w:rsidRDefault="00000000">
      <w:pPr>
        <w:pStyle w:val="HTMLPreformatted"/>
        <w:divId w:val="1026711660"/>
      </w:pPr>
    </w:p>
    <w:p w14:paraId="034CF203" w14:textId="77777777" w:rsidR="00000000" w:rsidRDefault="00000000">
      <w:pPr>
        <w:pStyle w:val="HTMLPreformatted"/>
        <w:divId w:val="1026711660"/>
      </w:pPr>
      <w:r>
        <w:t># Upload with Intelligent-Tiering</w:t>
      </w:r>
    </w:p>
    <w:p w14:paraId="39ED142A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 --storage-class INTELLIGENT_TIERING</w:t>
      </w:r>
    </w:p>
    <w:p w14:paraId="572B5624" w14:textId="77777777" w:rsidR="00000000" w:rsidRDefault="00000000">
      <w:pPr>
        <w:pStyle w:val="HTMLPreformatted"/>
        <w:divId w:val="1026711660"/>
      </w:pPr>
    </w:p>
    <w:p w14:paraId="34948D7A" w14:textId="77777777" w:rsidR="00000000" w:rsidRDefault="00000000">
      <w:pPr>
        <w:pStyle w:val="HTMLPreformatted"/>
        <w:divId w:val="1026711660"/>
      </w:pPr>
      <w:r>
        <w:t># Upload with Glacier Instant Retrieval</w:t>
      </w:r>
    </w:p>
    <w:p w14:paraId="42045876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 --storage-class GLACIER_IR</w:t>
      </w:r>
    </w:p>
    <w:p w14:paraId="3BC28A39" w14:textId="77777777" w:rsidR="00000000" w:rsidRDefault="00000000">
      <w:pPr>
        <w:pStyle w:val="HTMLPreformatted"/>
        <w:divId w:val="1026711660"/>
      </w:pPr>
    </w:p>
    <w:p w14:paraId="313D8101" w14:textId="77777777" w:rsidR="00000000" w:rsidRDefault="00000000">
      <w:pPr>
        <w:pStyle w:val="HTMLPreformatted"/>
        <w:divId w:val="1026711660"/>
      </w:pPr>
      <w:r>
        <w:t># Upload with Glacier Flexible Retrieval</w:t>
      </w:r>
    </w:p>
    <w:p w14:paraId="1F8AC41B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 --storage-class GLACIER</w:t>
      </w:r>
    </w:p>
    <w:p w14:paraId="2991F0E3" w14:textId="77777777" w:rsidR="00000000" w:rsidRDefault="00000000">
      <w:pPr>
        <w:pStyle w:val="HTMLPreformatted"/>
        <w:divId w:val="1026711660"/>
      </w:pPr>
    </w:p>
    <w:p w14:paraId="5ED30D54" w14:textId="77777777" w:rsidR="00000000" w:rsidRDefault="00000000">
      <w:pPr>
        <w:pStyle w:val="HTMLPreformatted"/>
        <w:divId w:val="1026711660"/>
      </w:pPr>
      <w:r>
        <w:t># Upload with Glacier Deep Archive</w:t>
      </w:r>
    </w:p>
    <w:p w14:paraId="61B339B0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 cp file.txt s3://my-bucket/file.txt --storage-class DEEP_ARCHIVE</w:t>
      </w:r>
    </w:p>
    <w:p w14:paraId="33B8FD8A" w14:textId="77777777" w:rsidR="00000000" w:rsidRDefault="00000000">
      <w:pPr>
        <w:pStyle w:val="HTMLPreformatted"/>
        <w:divId w:val="1026711660"/>
      </w:pPr>
    </w:p>
    <w:p w14:paraId="5AE3607C" w14:textId="77777777" w:rsidR="00000000" w:rsidRDefault="00000000">
      <w:pPr>
        <w:pStyle w:val="HTMLPreformatted"/>
        <w:divId w:val="1026711660"/>
      </w:pPr>
      <w:r>
        <w:t># Check object storage class</w:t>
      </w:r>
    </w:p>
    <w:p w14:paraId="5FF96E94" w14:textId="77777777" w:rsidR="00000000" w:rsidRDefault="00000000">
      <w:pPr>
        <w:pStyle w:val="HTMLPreformatted"/>
        <w:divId w:val="1026711660"/>
      </w:pPr>
      <w:proofErr w:type="spellStart"/>
      <w:r>
        <w:t>aws</w:t>
      </w:r>
      <w:proofErr w:type="spellEnd"/>
      <w:r>
        <w:t xml:space="preserve"> s3api head-object --bucket my-bucket --key file.txt \</w:t>
      </w:r>
    </w:p>
    <w:p w14:paraId="7F14156E" w14:textId="77777777" w:rsidR="00000000" w:rsidRDefault="00000000">
      <w:pPr>
        <w:pStyle w:val="HTMLPreformatted"/>
        <w:divId w:val="1026711660"/>
      </w:pPr>
      <w:r>
        <w:t xml:space="preserve">    --query '</w:t>
      </w:r>
      <w:proofErr w:type="spellStart"/>
      <w:r>
        <w:t>StorageClass</w:t>
      </w:r>
      <w:proofErr w:type="spellEnd"/>
      <w:r>
        <w:t>'</w:t>
      </w:r>
    </w:p>
    <w:p w14:paraId="40870BDB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576737C9">
          <v:rect id="_x0000_i1034" style="width:468pt;height:.85pt" o:hralign="center" o:hrstd="t" o:hr="t" fillcolor="#a0a0a0" stroked="f"/>
        </w:pict>
      </w:r>
    </w:p>
    <w:p w14:paraId="17DEA3CF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2: Change Storage Class</w:t>
      </w:r>
    </w:p>
    <w:p w14:paraId="533EE81B" w14:textId="77777777" w:rsidR="00000000" w:rsidRDefault="00000000">
      <w:pPr>
        <w:pStyle w:val="HTMLPreformatted"/>
        <w:divId w:val="552620487"/>
      </w:pPr>
      <w:r>
        <w:t># Copy object to change storage class</w:t>
      </w:r>
    </w:p>
    <w:p w14:paraId="2F5B3E95" w14:textId="77777777" w:rsidR="00000000" w:rsidRDefault="00000000">
      <w:pPr>
        <w:pStyle w:val="HTMLPreformatted"/>
        <w:divId w:val="552620487"/>
      </w:pPr>
      <w:proofErr w:type="spellStart"/>
      <w:r>
        <w:t>aws</w:t>
      </w:r>
      <w:proofErr w:type="spellEnd"/>
      <w:r>
        <w:t xml:space="preserve"> s3 cp s3://my-bucket/file.txt s3://my-bucket/file.txt \</w:t>
      </w:r>
    </w:p>
    <w:p w14:paraId="5A7CADBF" w14:textId="77777777" w:rsidR="00000000" w:rsidRDefault="00000000">
      <w:pPr>
        <w:pStyle w:val="HTMLPreformatted"/>
        <w:divId w:val="552620487"/>
      </w:pPr>
      <w:r>
        <w:t xml:space="preserve">    --storage-class GLACIER</w:t>
      </w:r>
    </w:p>
    <w:p w14:paraId="7C226D7F" w14:textId="77777777" w:rsidR="00000000" w:rsidRDefault="00000000">
      <w:pPr>
        <w:pStyle w:val="HTMLPreformatted"/>
        <w:divId w:val="552620487"/>
      </w:pPr>
    </w:p>
    <w:p w14:paraId="4FCF9DAB" w14:textId="77777777" w:rsidR="00000000" w:rsidRDefault="00000000">
      <w:pPr>
        <w:pStyle w:val="HTMLPreformatted"/>
        <w:divId w:val="552620487"/>
      </w:pPr>
      <w:r>
        <w:t># Using s3api</w:t>
      </w:r>
    </w:p>
    <w:p w14:paraId="6AE07EC3" w14:textId="77777777" w:rsidR="00000000" w:rsidRDefault="00000000">
      <w:pPr>
        <w:pStyle w:val="HTMLPreformatted"/>
        <w:divId w:val="552620487"/>
      </w:pPr>
      <w:proofErr w:type="spellStart"/>
      <w:r>
        <w:t>aws</w:t>
      </w:r>
      <w:proofErr w:type="spellEnd"/>
      <w:r>
        <w:t xml:space="preserve"> s3api copy-object \</w:t>
      </w:r>
    </w:p>
    <w:p w14:paraId="416BF048" w14:textId="77777777" w:rsidR="00000000" w:rsidRDefault="00000000">
      <w:pPr>
        <w:pStyle w:val="HTMLPreformatted"/>
        <w:divId w:val="552620487"/>
      </w:pPr>
      <w:r>
        <w:t xml:space="preserve">    --bucket my-bucket \</w:t>
      </w:r>
    </w:p>
    <w:p w14:paraId="64EDD44B" w14:textId="77777777" w:rsidR="00000000" w:rsidRDefault="00000000">
      <w:pPr>
        <w:pStyle w:val="HTMLPreformatted"/>
        <w:divId w:val="552620487"/>
      </w:pPr>
      <w:r>
        <w:t xml:space="preserve">    --key file.txt \</w:t>
      </w:r>
    </w:p>
    <w:p w14:paraId="12F62ECB" w14:textId="77777777" w:rsidR="00000000" w:rsidRDefault="00000000">
      <w:pPr>
        <w:pStyle w:val="HTMLPreformatted"/>
        <w:divId w:val="552620487"/>
      </w:pPr>
      <w:r>
        <w:t xml:space="preserve">    --copy-source my-bucket/file.txt \</w:t>
      </w:r>
    </w:p>
    <w:p w14:paraId="096DEAA8" w14:textId="77777777" w:rsidR="00000000" w:rsidRDefault="00000000">
      <w:pPr>
        <w:pStyle w:val="HTMLPreformatted"/>
        <w:divId w:val="552620487"/>
      </w:pPr>
      <w:r>
        <w:t xml:space="preserve">    --storage-class STANDARD_IA</w:t>
      </w:r>
    </w:p>
    <w:p w14:paraId="58CFD86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2DD405C5">
          <v:rect id="_x0000_i1035" style="width:468pt;height:.85pt" o:hralign="center" o:hrstd="t" o:hr="t" fillcolor="#a0a0a0" stroked="f"/>
        </w:pict>
      </w:r>
    </w:p>
    <w:p w14:paraId="38AD585C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3: Restore from Glacier</w:t>
      </w:r>
    </w:p>
    <w:p w14:paraId="6D2387B4" w14:textId="77777777" w:rsidR="00000000" w:rsidRDefault="00000000">
      <w:pPr>
        <w:pStyle w:val="HTMLPreformatted"/>
        <w:divId w:val="1173569571"/>
      </w:pPr>
      <w:r>
        <w:t># Initiate restore (Glacier Flexible Retrieval)</w:t>
      </w:r>
    </w:p>
    <w:p w14:paraId="0719ECC5" w14:textId="77777777" w:rsidR="00000000" w:rsidRDefault="00000000">
      <w:pPr>
        <w:pStyle w:val="HTMLPreformatted"/>
        <w:divId w:val="1173569571"/>
      </w:pPr>
      <w:proofErr w:type="spellStart"/>
      <w:r>
        <w:t>aws</w:t>
      </w:r>
      <w:proofErr w:type="spellEnd"/>
      <w:r>
        <w:t xml:space="preserve"> s3api restore-object \</w:t>
      </w:r>
    </w:p>
    <w:p w14:paraId="089CF618" w14:textId="77777777" w:rsidR="00000000" w:rsidRDefault="00000000">
      <w:pPr>
        <w:pStyle w:val="HTMLPreformatted"/>
        <w:divId w:val="1173569571"/>
      </w:pPr>
      <w:r>
        <w:t xml:space="preserve">    --bucket my-bucket \</w:t>
      </w:r>
    </w:p>
    <w:p w14:paraId="0899B6DC" w14:textId="77777777" w:rsidR="00000000" w:rsidRDefault="00000000">
      <w:pPr>
        <w:pStyle w:val="HTMLPreformatted"/>
        <w:divId w:val="1173569571"/>
      </w:pPr>
      <w:r>
        <w:t xml:space="preserve">    --key archived-file.txt \</w:t>
      </w:r>
    </w:p>
    <w:p w14:paraId="0C08DBFC" w14:textId="77777777" w:rsidR="00000000" w:rsidRDefault="00000000">
      <w:pPr>
        <w:pStyle w:val="HTMLPreformatted"/>
        <w:divId w:val="1173569571"/>
      </w:pPr>
      <w:r>
        <w:t xml:space="preserve">    --restore-request '{</w:t>
      </w:r>
    </w:p>
    <w:p w14:paraId="4AEBFFA7" w14:textId="77777777" w:rsidR="00000000" w:rsidRDefault="00000000">
      <w:pPr>
        <w:pStyle w:val="HTMLPreformatted"/>
        <w:divId w:val="1173569571"/>
      </w:pPr>
      <w:r>
        <w:t xml:space="preserve">        "Days": 7,</w:t>
      </w:r>
    </w:p>
    <w:p w14:paraId="5ABB90D8" w14:textId="77777777" w:rsidR="00000000" w:rsidRDefault="00000000">
      <w:pPr>
        <w:pStyle w:val="HTMLPreformatted"/>
        <w:divId w:val="1173569571"/>
      </w:pPr>
      <w:r>
        <w:t xml:space="preserve">        "</w:t>
      </w:r>
      <w:proofErr w:type="spellStart"/>
      <w:r>
        <w:t>GlacierJobParameters</w:t>
      </w:r>
      <w:proofErr w:type="spellEnd"/>
      <w:r>
        <w:t>": {</w:t>
      </w:r>
    </w:p>
    <w:p w14:paraId="68B08CE0" w14:textId="77777777" w:rsidR="00000000" w:rsidRDefault="00000000">
      <w:pPr>
        <w:pStyle w:val="HTMLPreformatted"/>
        <w:divId w:val="1173569571"/>
      </w:pPr>
      <w:r>
        <w:t xml:space="preserve">            "Tier": "Standard"</w:t>
      </w:r>
    </w:p>
    <w:p w14:paraId="5819687B" w14:textId="77777777" w:rsidR="00000000" w:rsidRDefault="00000000">
      <w:pPr>
        <w:pStyle w:val="HTMLPreformatted"/>
        <w:divId w:val="1173569571"/>
      </w:pPr>
      <w:r>
        <w:t xml:space="preserve">        }</w:t>
      </w:r>
    </w:p>
    <w:p w14:paraId="61CA213B" w14:textId="77777777" w:rsidR="00000000" w:rsidRDefault="00000000">
      <w:pPr>
        <w:pStyle w:val="HTMLPreformatted"/>
        <w:divId w:val="1173569571"/>
      </w:pPr>
      <w:r>
        <w:t xml:space="preserve">    }'</w:t>
      </w:r>
    </w:p>
    <w:p w14:paraId="2269B984" w14:textId="77777777" w:rsidR="00000000" w:rsidRDefault="00000000">
      <w:pPr>
        <w:pStyle w:val="HTMLPreformatted"/>
        <w:divId w:val="1173569571"/>
      </w:pPr>
    </w:p>
    <w:p w14:paraId="4CFEB1B4" w14:textId="77777777" w:rsidR="00000000" w:rsidRDefault="00000000">
      <w:pPr>
        <w:pStyle w:val="HTMLPreformatted"/>
        <w:divId w:val="1173569571"/>
      </w:pPr>
      <w:r>
        <w:t># Check restore status</w:t>
      </w:r>
    </w:p>
    <w:p w14:paraId="61F41B6F" w14:textId="77777777" w:rsidR="00000000" w:rsidRDefault="00000000">
      <w:pPr>
        <w:pStyle w:val="HTMLPreformatted"/>
        <w:divId w:val="1173569571"/>
      </w:pPr>
      <w:proofErr w:type="spellStart"/>
      <w:r>
        <w:t>aws</w:t>
      </w:r>
      <w:proofErr w:type="spellEnd"/>
      <w:r>
        <w:t xml:space="preserve"> s3api head-object --bucket my-bucket --key archived-file.txt</w:t>
      </w:r>
    </w:p>
    <w:p w14:paraId="6CCD5161" w14:textId="77777777" w:rsidR="00000000" w:rsidRDefault="00000000">
      <w:pPr>
        <w:pStyle w:val="HTMLPreformatted"/>
        <w:divId w:val="1173569571"/>
      </w:pPr>
    </w:p>
    <w:p w14:paraId="1BB7F133" w14:textId="77777777" w:rsidR="00000000" w:rsidRDefault="00000000">
      <w:pPr>
        <w:pStyle w:val="HTMLPreformatted"/>
        <w:divId w:val="1173569571"/>
      </w:pPr>
      <w:r>
        <w:t># Output shows:</w:t>
      </w:r>
    </w:p>
    <w:p w14:paraId="7AACE7D9" w14:textId="77777777" w:rsidR="00000000" w:rsidRDefault="00000000">
      <w:pPr>
        <w:pStyle w:val="HTMLPreformatted"/>
        <w:divId w:val="1173569571"/>
      </w:pPr>
      <w:r>
        <w:t># "Restore": "ongoing-request=\"true\"" (in progress)</w:t>
      </w:r>
    </w:p>
    <w:p w14:paraId="5647641F" w14:textId="77777777" w:rsidR="00000000" w:rsidRDefault="00000000">
      <w:pPr>
        <w:pStyle w:val="HTMLPreformatted"/>
        <w:divId w:val="1173569571"/>
      </w:pPr>
      <w:r>
        <w:t># "Restore": "ongoing-request=\"false\", expiry-date=\"...\"" (complete)</w:t>
      </w:r>
    </w:p>
    <w:p w14:paraId="0BD8CF82" w14:textId="77777777" w:rsidR="00000000" w:rsidRDefault="00000000">
      <w:pPr>
        <w:pStyle w:val="HTMLPreformatted"/>
        <w:divId w:val="1173569571"/>
      </w:pPr>
    </w:p>
    <w:p w14:paraId="179D6454" w14:textId="77777777" w:rsidR="00000000" w:rsidRDefault="00000000">
      <w:pPr>
        <w:pStyle w:val="HTMLPreformatted"/>
        <w:divId w:val="1173569571"/>
      </w:pPr>
      <w:r>
        <w:t># After restore completes, download the file</w:t>
      </w:r>
    </w:p>
    <w:p w14:paraId="0C1EA38A" w14:textId="77777777" w:rsidR="00000000" w:rsidRDefault="00000000">
      <w:pPr>
        <w:pStyle w:val="HTMLPreformatted"/>
        <w:divId w:val="1173569571"/>
      </w:pPr>
      <w:proofErr w:type="spellStart"/>
      <w:r>
        <w:t>aws</w:t>
      </w:r>
      <w:proofErr w:type="spellEnd"/>
      <w:r>
        <w:t xml:space="preserve"> s3 cp </w:t>
      </w:r>
      <w:proofErr w:type="gramStart"/>
      <w:r>
        <w:t>s3://my-bucket/archived-file.txt .</w:t>
      </w:r>
      <w:proofErr w:type="gramEnd"/>
      <w:r>
        <w:t>/</w:t>
      </w:r>
    </w:p>
    <w:p w14:paraId="0E74A161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39EE11AF">
          <v:rect id="_x0000_i1036" style="width:468pt;height:.85pt" o:hralign="center" o:hrstd="t" o:hr="t" fillcolor="#a0a0a0" stroked="f"/>
        </w:pict>
      </w:r>
    </w:p>
    <w:p w14:paraId="6413DD5E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151469A0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62CF2027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19C2A307" w14:textId="77777777" w:rsidR="00BE7BE9" w:rsidRDefault="00BE7BE9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2B5FBB37" w14:textId="3F1167A9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6. S3 Versioning</w:t>
      </w:r>
    </w:p>
    <w:p w14:paraId="129DF092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What is Versioning?</w:t>
      </w:r>
    </w:p>
    <w:p w14:paraId="5022BE5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Versioning keeps multiple versions of an object in the same bucket.</w:t>
      </w:r>
    </w:p>
    <w:p w14:paraId="5FEE183A" w14:textId="77777777" w:rsidR="00000000" w:rsidRDefault="00000000">
      <w:pPr>
        <w:pStyle w:val="HTMLPreformatted"/>
        <w:divId w:val="41451715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C24617B" w14:textId="77777777" w:rsidR="00000000" w:rsidRDefault="00000000">
      <w:pPr>
        <w:pStyle w:val="HTMLPreformatted"/>
        <w:divId w:val="414517159"/>
      </w:pPr>
      <w:r>
        <w:t>│                        S3 VERSIONING                                     │</w:t>
      </w:r>
    </w:p>
    <w:p w14:paraId="2ABC818E" w14:textId="77777777" w:rsidR="00000000" w:rsidRDefault="00000000">
      <w:pPr>
        <w:pStyle w:val="HTMLPreformatted"/>
        <w:divId w:val="414517159"/>
      </w:pPr>
      <w:r>
        <w:t>│                                                                          │</w:t>
      </w:r>
    </w:p>
    <w:p w14:paraId="1CC2DE35" w14:textId="77777777" w:rsidR="00000000" w:rsidRDefault="00000000">
      <w:pPr>
        <w:pStyle w:val="HTMLPreformatted"/>
        <w:divId w:val="414517159"/>
      </w:pPr>
      <w:r>
        <w:t>│   Without Versioning:                                                    │</w:t>
      </w:r>
    </w:p>
    <w:p w14:paraId="7AD364E0" w14:textId="77777777" w:rsidR="00000000" w:rsidRDefault="00000000">
      <w:pPr>
        <w:pStyle w:val="HTMLPreformatted"/>
        <w:divId w:val="414517159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1AD1EC79" w14:textId="77777777" w:rsidR="00000000" w:rsidRDefault="00000000">
      <w:pPr>
        <w:pStyle w:val="HTMLPreformatted"/>
        <w:divId w:val="414517159"/>
      </w:pPr>
      <w:r>
        <w:t>│   │                                                                  │   │</w:t>
      </w:r>
    </w:p>
    <w:p w14:paraId="0269A49E" w14:textId="77777777" w:rsidR="00000000" w:rsidRDefault="00000000">
      <w:pPr>
        <w:pStyle w:val="HTMLPreformatted"/>
        <w:divId w:val="414517159"/>
      </w:pPr>
      <w:r>
        <w:t>│   │   Upload V1 ──► file.txt (V1)                                   │   │</w:t>
      </w:r>
    </w:p>
    <w:p w14:paraId="29DCFFE4" w14:textId="77777777" w:rsidR="00000000" w:rsidRDefault="00000000">
      <w:pPr>
        <w:pStyle w:val="HTMLPreformatted"/>
        <w:divId w:val="414517159"/>
      </w:pPr>
      <w:r>
        <w:t>│   │   Upload V2 ──► file.txt (V2</w:t>
      </w:r>
      <w:proofErr w:type="gramStart"/>
      <w:r>
        <w:t>)  ←</w:t>
      </w:r>
      <w:proofErr w:type="gramEnd"/>
      <w:r>
        <w:t xml:space="preserve"> V1 is GONE forever!           │   │</w:t>
      </w:r>
    </w:p>
    <w:p w14:paraId="1E51940A" w14:textId="77777777" w:rsidR="00000000" w:rsidRDefault="00000000">
      <w:pPr>
        <w:pStyle w:val="HTMLPreformatted"/>
        <w:divId w:val="414517159"/>
      </w:pPr>
      <w:r>
        <w:t>│   │   Delete    ──► (</w:t>
      </w:r>
      <w:proofErr w:type="gramStart"/>
      <w:r>
        <w:t xml:space="preserve">empty)   </w:t>
      </w:r>
      <w:proofErr w:type="gramEnd"/>
      <w:r>
        <w:t xml:space="preserve">     ← V2 is GONE forever!           │   │</w:t>
      </w:r>
    </w:p>
    <w:p w14:paraId="3AA915AE" w14:textId="77777777" w:rsidR="00000000" w:rsidRDefault="00000000">
      <w:pPr>
        <w:pStyle w:val="HTMLPreformatted"/>
        <w:divId w:val="414517159"/>
      </w:pPr>
      <w:r>
        <w:t>│   │                                                                  │   │</w:t>
      </w:r>
    </w:p>
    <w:p w14:paraId="03B18A15" w14:textId="77777777" w:rsidR="00000000" w:rsidRDefault="00000000">
      <w:pPr>
        <w:pStyle w:val="HTMLPreformatted"/>
        <w:divId w:val="414517159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4D0B0140" w14:textId="77777777" w:rsidR="00000000" w:rsidRDefault="00000000">
      <w:pPr>
        <w:pStyle w:val="HTMLPreformatted"/>
        <w:divId w:val="414517159"/>
      </w:pPr>
      <w:r>
        <w:t>│                                                                          │</w:t>
      </w:r>
    </w:p>
    <w:p w14:paraId="3A3BC1E0" w14:textId="77777777" w:rsidR="00000000" w:rsidRDefault="00000000">
      <w:pPr>
        <w:pStyle w:val="HTMLPreformatted"/>
        <w:divId w:val="414517159"/>
      </w:pPr>
      <w:r>
        <w:t>│   With Versioning:                                                       │</w:t>
      </w:r>
    </w:p>
    <w:p w14:paraId="21898F1C" w14:textId="77777777" w:rsidR="00000000" w:rsidRDefault="00000000">
      <w:pPr>
        <w:pStyle w:val="HTMLPreformatted"/>
        <w:divId w:val="414517159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3543EBC1" w14:textId="77777777" w:rsidR="00000000" w:rsidRDefault="00000000">
      <w:pPr>
        <w:pStyle w:val="HTMLPreformatted"/>
        <w:divId w:val="414517159"/>
      </w:pPr>
      <w:r>
        <w:t>│   │                                                                  │   │</w:t>
      </w:r>
    </w:p>
    <w:p w14:paraId="09B82901" w14:textId="77777777" w:rsidR="00000000" w:rsidRDefault="00000000">
      <w:pPr>
        <w:pStyle w:val="HTMLPreformatted"/>
        <w:divId w:val="414517159"/>
      </w:pPr>
      <w:r>
        <w:t>│   │   file.txt                                                       │   │</w:t>
      </w:r>
    </w:p>
    <w:p w14:paraId="7909AF53" w14:textId="77777777" w:rsidR="00000000" w:rsidRDefault="00000000">
      <w:pPr>
        <w:pStyle w:val="HTMLPreformatted"/>
        <w:divId w:val="414517159"/>
      </w:pPr>
      <w:r>
        <w:t>│   │   ├── Version ID: abc123 (V1) ──── Original                     │   │</w:t>
      </w:r>
    </w:p>
    <w:p w14:paraId="03980A8D" w14:textId="77777777" w:rsidR="00000000" w:rsidRDefault="00000000">
      <w:pPr>
        <w:pStyle w:val="HTMLPreformatted"/>
        <w:divId w:val="414517159"/>
      </w:pPr>
      <w:r>
        <w:t>│   │   ├── Version ID: def456 (V2) ──── Updated                      │   │</w:t>
      </w:r>
    </w:p>
    <w:p w14:paraId="7AD97F63" w14:textId="77777777" w:rsidR="00000000" w:rsidRDefault="00000000">
      <w:pPr>
        <w:pStyle w:val="HTMLPreformatted"/>
        <w:divId w:val="414517159"/>
      </w:pPr>
      <w:r>
        <w:t>│   │   ├── Version ID: ghi789 (V3) ──── Latest (</w:t>
      </w:r>
      <w:proofErr w:type="gramStart"/>
      <w:r>
        <w:t xml:space="preserve">current)   </w:t>
      </w:r>
      <w:proofErr w:type="gramEnd"/>
      <w:r>
        <w:t xml:space="preserve">          │   │</w:t>
      </w:r>
    </w:p>
    <w:p w14:paraId="04F8F3B4" w14:textId="77777777" w:rsidR="00000000" w:rsidRDefault="00000000">
      <w:pPr>
        <w:pStyle w:val="HTMLPreformatted"/>
        <w:divId w:val="414517159"/>
      </w:pPr>
      <w:r>
        <w:t>│   │   └── Delete Marker ───────────── "Deleted" but recoverable     │   │</w:t>
      </w:r>
    </w:p>
    <w:p w14:paraId="5DA9E1E2" w14:textId="77777777" w:rsidR="00000000" w:rsidRDefault="00000000">
      <w:pPr>
        <w:pStyle w:val="HTMLPreformatted"/>
        <w:divId w:val="414517159"/>
      </w:pPr>
      <w:r>
        <w:t>│   │                                                                  │   │</w:t>
      </w:r>
    </w:p>
    <w:p w14:paraId="594B7C5B" w14:textId="77777777" w:rsidR="00000000" w:rsidRDefault="00000000">
      <w:pPr>
        <w:pStyle w:val="HTMLPreformatted"/>
        <w:divId w:val="414517159"/>
      </w:pPr>
      <w:r>
        <w:t>│   │   All versions are PRESERVED!                                    │   │</w:t>
      </w:r>
    </w:p>
    <w:p w14:paraId="3FEEA66B" w14:textId="77777777" w:rsidR="00000000" w:rsidRDefault="00000000">
      <w:pPr>
        <w:pStyle w:val="HTMLPreformatted"/>
        <w:divId w:val="414517159"/>
      </w:pPr>
      <w:r>
        <w:t>│   │   Storage cost = sum of ALL versions                            │   │</w:t>
      </w:r>
    </w:p>
    <w:p w14:paraId="41733E46" w14:textId="77777777" w:rsidR="00000000" w:rsidRDefault="00000000">
      <w:pPr>
        <w:pStyle w:val="HTMLPreformatted"/>
        <w:divId w:val="414517159"/>
      </w:pPr>
      <w:r>
        <w:lastRenderedPageBreak/>
        <w:t>│   │                                                                  │   │</w:t>
      </w:r>
    </w:p>
    <w:p w14:paraId="7D28D061" w14:textId="77777777" w:rsidR="00000000" w:rsidRDefault="00000000">
      <w:pPr>
        <w:pStyle w:val="HTMLPreformatted"/>
        <w:divId w:val="414517159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21CF07FC" w14:textId="77777777" w:rsidR="00000000" w:rsidRDefault="00000000">
      <w:pPr>
        <w:pStyle w:val="HTMLPreformatted"/>
        <w:divId w:val="414517159"/>
      </w:pPr>
      <w:r>
        <w:t>│                                                                          │</w:t>
      </w:r>
    </w:p>
    <w:p w14:paraId="1E721402" w14:textId="77777777" w:rsidR="00000000" w:rsidRDefault="00000000">
      <w:pPr>
        <w:pStyle w:val="HTMLPreformatted"/>
        <w:divId w:val="41451715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261F03E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736BE0D1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71CF06B6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1CE50479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48821B32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16860F53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197652D1" w14:textId="425A1FE3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Versioning States</w:t>
      </w:r>
    </w:p>
    <w:p w14:paraId="6B53D757" w14:textId="77777777" w:rsidR="00000000" w:rsidRDefault="00000000">
      <w:pPr>
        <w:pStyle w:val="HTMLPreformatted"/>
        <w:divId w:val="57475074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A792663" w14:textId="77777777" w:rsidR="00000000" w:rsidRDefault="00000000">
      <w:pPr>
        <w:pStyle w:val="HTMLPreformatted"/>
        <w:divId w:val="574750743"/>
      </w:pPr>
      <w:r>
        <w:t>│                     VERSIONING STATES                                    │</w:t>
      </w:r>
    </w:p>
    <w:p w14:paraId="64C24827" w14:textId="77777777" w:rsidR="00000000" w:rsidRDefault="00000000">
      <w:pPr>
        <w:pStyle w:val="HTMLPreformatted"/>
        <w:divId w:val="574750743"/>
      </w:pPr>
      <w:r>
        <w:t>│                                                                          │</w:t>
      </w:r>
    </w:p>
    <w:p w14:paraId="0C56F61C" w14:textId="77777777" w:rsidR="00000000" w:rsidRDefault="00000000">
      <w:pPr>
        <w:pStyle w:val="HTMLPreformatted"/>
        <w:divId w:val="574750743"/>
      </w:pPr>
      <w:r>
        <w:t>│   ┌─────────────┐      ┌─────────────┐      ┌─────────────┐            │</w:t>
      </w:r>
    </w:p>
    <w:p w14:paraId="7F2C3FE6" w14:textId="77777777" w:rsidR="00000000" w:rsidRDefault="00000000">
      <w:pPr>
        <w:pStyle w:val="HTMLPreformatted"/>
        <w:divId w:val="574750743"/>
      </w:pPr>
      <w:r>
        <w:t xml:space="preserve">│   </w:t>
      </w:r>
      <w:proofErr w:type="gramStart"/>
      <w:r>
        <w:t xml:space="preserve">│  </w:t>
      </w:r>
      <w:proofErr w:type="spellStart"/>
      <w:r>
        <w:t>Unversioned</w:t>
      </w:r>
      <w:proofErr w:type="spellEnd"/>
      <w:proofErr w:type="gramEnd"/>
      <w:r>
        <w:t xml:space="preserve"> │ ───► │   Enabled   │ ───► </w:t>
      </w:r>
      <w:proofErr w:type="gramStart"/>
      <w:r>
        <w:t>│  Suspended</w:t>
      </w:r>
      <w:proofErr w:type="gramEnd"/>
      <w:r>
        <w:t xml:space="preserve">  │            │</w:t>
      </w:r>
    </w:p>
    <w:p w14:paraId="5F9C4F71" w14:textId="77777777" w:rsidR="00000000" w:rsidRDefault="00000000">
      <w:pPr>
        <w:pStyle w:val="HTMLPreformatted"/>
        <w:divId w:val="574750743"/>
      </w:pPr>
      <w:r>
        <w:t>│   │</w:t>
      </w:r>
      <w:proofErr w:type="gramStart"/>
      <w:r>
        <w:t xml:space="preserve">   (default)  │</w:t>
      </w:r>
      <w:proofErr w:type="gramEnd"/>
      <w:r>
        <w:t xml:space="preserve">      │             │      │             │            │</w:t>
      </w:r>
    </w:p>
    <w:p w14:paraId="0AA089AE" w14:textId="77777777" w:rsidR="00000000" w:rsidRDefault="00000000">
      <w:pPr>
        <w:pStyle w:val="HTMLPreformatted"/>
        <w:divId w:val="574750743"/>
      </w:pPr>
      <w:r>
        <w:t>│   └─────────────┘      └─────────────┘      └─────────────┘            │</w:t>
      </w:r>
    </w:p>
    <w:p w14:paraId="4BCE93B4" w14:textId="77777777" w:rsidR="00000000" w:rsidRDefault="00000000">
      <w:pPr>
        <w:pStyle w:val="HTMLPreformatted"/>
        <w:divId w:val="574750743"/>
      </w:pPr>
      <w:r>
        <w:t>│          │                    │                    │                    │</w:t>
      </w:r>
    </w:p>
    <w:p w14:paraId="4F0542C5" w14:textId="77777777" w:rsidR="00000000" w:rsidRDefault="00000000">
      <w:pPr>
        <w:pStyle w:val="HTMLPreformatted"/>
        <w:divId w:val="574750743"/>
      </w:pPr>
      <w:r>
        <w:t>│          │                    │                    │                    │</w:t>
      </w:r>
    </w:p>
    <w:p w14:paraId="17DF6C5D" w14:textId="77777777" w:rsidR="00000000" w:rsidRDefault="00000000">
      <w:pPr>
        <w:pStyle w:val="HTMLPreformatted"/>
        <w:divId w:val="574750743"/>
      </w:pPr>
      <w:r>
        <w:t>│          ▼                    ▼                    ▼                    │</w:t>
      </w:r>
    </w:p>
    <w:p w14:paraId="714CFBBB" w14:textId="77777777" w:rsidR="00000000" w:rsidRDefault="00000000">
      <w:pPr>
        <w:pStyle w:val="HTMLPreformatted"/>
        <w:divId w:val="574750743"/>
      </w:pPr>
      <w:r>
        <w:t>│   Version ID: null     Version ID: unique    Version ID: null          │</w:t>
      </w:r>
    </w:p>
    <w:p w14:paraId="31622DDE" w14:textId="77777777" w:rsidR="00000000" w:rsidRDefault="00000000">
      <w:pPr>
        <w:pStyle w:val="HTMLPreformatted"/>
        <w:divId w:val="574750743"/>
      </w:pPr>
      <w:r>
        <w:t xml:space="preserve">│   Overwrites delete    All versions kept     </w:t>
      </w:r>
      <w:proofErr w:type="gramStart"/>
      <w:r>
        <w:t>New</w:t>
      </w:r>
      <w:proofErr w:type="gramEnd"/>
      <w:r>
        <w:t xml:space="preserve"> objects: null         │</w:t>
      </w:r>
    </w:p>
    <w:p w14:paraId="1E867E15" w14:textId="77777777" w:rsidR="00000000" w:rsidRDefault="00000000">
      <w:pPr>
        <w:pStyle w:val="HTMLPreformatted"/>
        <w:divId w:val="574750743"/>
      </w:pPr>
      <w:r>
        <w:t>│                        Delete = marker       Existing versions stay    │</w:t>
      </w:r>
    </w:p>
    <w:p w14:paraId="289FBCB4" w14:textId="77777777" w:rsidR="00000000" w:rsidRDefault="00000000">
      <w:pPr>
        <w:pStyle w:val="HTMLPreformatted"/>
        <w:divId w:val="574750743"/>
      </w:pPr>
      <w:r>
        <w:t>│                                                                          │</w:t>
      </w:r>
    </w:p>
    <w:p w14:paraId="13170D66" w14:textId="77777777" w:rsidR="00000000" w:rsidRDefault="00000000">
      <w:pPr>
        <w:pStyle w:val="HTMLPreformatted"/>
        <w:divId w:val="574750743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Cannot</w:t>
      </w:r>
      <w:proofErr w:type="gramEnd"/>
      <w:r>
        <w:t xml:space="preserve"> go back to </w:t>
      </w:r>
      <w:proofErr w:type="spellStart"/>
      <w:r>
        <w:t>Unversioned</w:t>
      </w:r>
      <w:proofErr w:type="spellEnd"/>
      <w:r>
        <w:t xml:space="preserve"> once Enabled!                       │</w:t>
      </w:r>
    </w:p>
    <w:p w14:paraId="7669CAE2" w14:textId="77777777" w:rsidR="00000000" w:rsidRDefault="00000000">
      <w:pPr>
        <w:pStyle w:val="HTMLPreformatted"/>
        <w:divId w:val="574750743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Suspended</w:t>
      </w:r>
      <w:proofErr w:type="gramEnd"/>
      <w:r>
        <w:t xml:space="preserve"> stops NEW versions but keeps existing                   │</w:t>
      </w:r>
    </w:p>
    <w:p w14:paraId="53992F38" w14:textId="77777777" w:rsidR="00000000" w:rsidRDefault="00000000">
      <w:pPr>
        <w:pStyle w:val="HTMLPreformatted"/>
        <w:divId w:val="574750743"/>
      </w:pPr>
      <w:r>
        <w:t>│                                                                          │</w:t>
      </w:r>
    </w:p>
    <w:p w14:paraId="36B55F92" w14:textId="77777777" w:rsidR="00000000" w:rsidRDefault="00000000">
      <w:pPr>
        <w:pStyle w:val="HTMLPreformatted"/>
        <w:divId w:val="57475074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72030EA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7D294C79">
          <v:rect id="_x0000_i1037" style="width:468pt;height:.85pt" o:hralign="center" o:hrstd="t" o:hr="t" fillcolor="#a0a0a0" stroked="f"/>
        </w:pict>
      </w:r>
    </w:p>
    <w:p w14:paraId="590168C8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1: Enable and Use Versioning</w:t>
      </w:r>
    </w:p>
    <w:p w14:paraId="261DB073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Console Method</w:t>
      </w:r>
    </w:p>
    <w:p w14:paraId="5C0705EA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Go to </w:t>
      </w:r>
      <w:r>
        <w:rPr>
          <w:rStyle w:val="Strong"/>
        </w:rPr>
        <w:t>S3</w:t>
      </w:r>
      <w:r>
        <w:t xml:space="preserve"> → Select bucket → </w:t>
      </w:r>
      <w:r>
        <w:rPr>
          <w:rStyle w:val="Strong"/>
        </w:rPr>
        <w:t>Properties</w:t>
      </w:r>
    </w:p>
    <w:p w14:paraId="147ACF8E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Find </w:t>
      </w:r>
      <w:r>
        <w:rPr>
          <w:rStyle w:val="Strong"/>
        </w:rPr>
        <w:t>Bucket Versioning</w:t>
      </w:r>
      <w:r>
        <w:t xml:space="preserve"> → </w:t>
      </w:r>
      <w:r>
        <w:rPr>
          <w:rStyle w:val="Strong"/>
        </w:rPr>
        <w:t>Edit</w:t>
      </w:r>
    </w:p>
    <w:p w14:paraId="4679437E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Select </w:t>
      </w:r>
      <w:r>
        <w:rPr>
          <w:rStyle w:val="Strong"/>
        </w:rPr>
        <w:t>Enable</w:t>
      </w:r>
      <w:r>
        <w:t xml:space="preserve"> → Save</w:t>
      </w:r>
    </w:p>
    <w:p w14:paraId="351F0880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AWS CLI Method</w:t>
      </w:r>
    </w:p>
    <w:p w14:paraId="0295D42C" w14:textId="77777777" w:rsidR="00000000" w:rsidRDefault="00000000">
      <w:pPr>
        <w:pStyle w:val="HTMLPreformatted"/>
        <w:divId w:val="925843004"/>
      </w:pPr>
      <w:r>
        <w:t># Enable versioning</w:t>
      </w:r>
    </w:p>
    <w:p w14:paraId="48F93BE7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s3api put-bucket-versioning \</w:t>
      </w:r>
    </w:p>
    <w:p w14:paraId="1C7BF54C" w14:textId="77777777" w:rsidR="00000000" w:rsidRDefault="00000000">
      <w:pPr>
        <w:pStyle w:val="HTMLPreformatted"/>
        <w:divId w:val="925843004"/>
      </w:pPr>
      <w:r>
        <w:t xml:space="preserve">    --bucket my-bucket \</w:t>
      </w:r>
    </w:p>
    <w:p w14:paraId="5A7E3010" w14:textId="77777777" w:rsidR="00000000" w:rsidRDefault="00000000">
      <w:pPr>
        <w:pStyle w:val="HTMLPreformatted"/>
        <w:divId w:val="925843004"/>
      </w:pPr>
      <w:r>
        <w:t xml:space="preserve">    --versioning-configuration Status=Enabled</w:t>
      </w:r>
    </w:p>
    <w:p w14:paraId="3606AC48" w14:textId="77777777" w:rsidR="00000000" w:rsidRDefault="00000000">
      <w:pPr>
        <w:pStyle w:val="HTMLPreformatted"/>
        <w:divId w:val="925843004"/>
      </w:pPr>
    </w:p>
    <w:p w14:paraId="390C1129" w14:textId="77777777" w:rsidR="00000000" w:rsidRDefault="00000000">
      <w:pPr>
        <w:pStyle w:val="HTMLPreformatted"/>
        <w:divId w:val="925843004"/>
      </w:pPr>
      <w:r>
        <w:t># Check versioning status</w:t>
      </w:r>
    </w:p>
    <w:p w14:paraId="1EFB24EB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s3api get-bucket-versioning --bucket my-bucket</w:t>
      </w:r>
    </w:p>
    <w:p w14:paraId="23C408BD" w14:textId="77777777" w:rsidR="00000000" w:rsidRDefault="00000000">
      <w:pPr>
        <w:pStyle w:val="HTMLPreformatted"/>
        <w:divId w:val="925843004"/>
      </w:pPr>
    </w:p>
    <w:p w14:paraId="32900B6F" w14:textId="77777777" w:rsidR="00000000" w:rsidRDefault="00000000">
      <w:pPr>
        <w:pStyle w:val="HTMLPreformatted"/>
        <w:divId w:val="925843004"/>
      </w:pPr>
      <w:r>
        <w:t># Upload file (creates version)</w:t>
      </w:r>
    </w:p>
    <w:p w14:paraId="5B1373D2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 cp file.txt s3://my-bucket/file.txt</w:t>
      </w:r>
    </w:p>
    <w:p w14:paraId="144F189B" w14:textId="77777777" w:rsidR="00000000" w:rsidRDefault="00000000">
      <w:pPr>
        <w:pStyle w:val="HTMLPreformatted"/>
        <w:divId w:val="925843004"/>
      </w:pPr>
    </w:p>
    <w:p w14:paraId="396FB991" w14:textId="77777777" w:rsidR="00000000" w:rsidRDefault="00000000">
      <w:pPr>
        <w:pStyle w:val="HTMLPreformatted"/>
        <w:divId w:val="925843004"/>
      </w:pPr>
      <w:r>
        <w:t># Upload again (creates new version)</w:t>
      </w:r>
    </w:p>
    <w:p w14:paraId="0E2EBF8D" w14:textId="77777777" w:rsidR="00000000" w:rsidRDefault="00000000">
      <w:pPr>
        <w:pStyle w:val="HTMLPreformatted"/>
        <w:divId w:val="925843004"/>
      </w:pPr>
      <w:r>
        <w:t>echo "updated content" &gt; file.txt</w:t>
      </w:r>
    </w:p>
    <w:p w14:paraId="32774FD4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 cp file.txt s3://my-bucket/file.txt</w:t>
      </w:r>
    </w:p>
    <w:p w14:paraId="263E360F" w14:textId="77777777" w:rsidR="00000000" w:rsidRDefault="00000000">
      <w:pPr>
        <w:pStyle w:val="HTMLPreformatted"/>
        <w:divId w:val="925843004"/>
      </w:pPr>
    </w:p>
    <w:p w14:paraId="3BACA036" w14:textId="77777777" w:rsidR="00000000" w:rsidRDefault="00000000">
      <w:pPr>
        <w:pStyle w:val="HTMLPreformatted"/>
        <w:divId w:val="925843004"/>
      </w:pPr>
      <w:r>
        <w:t># List all versions</w:t>
      </w:r>
    </w:p>
    <w:p w14:paraId="688B0B63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s3api list-object-versions --bucket my-bucket --prefix file.txt</w:t>
      </w:r>
    </w:p>
    <w:p w14:paraId="3940B1A7" w14:textId="77777777" w:rsidR="00000000" w:rsidRDefault="00000000">
      <w:pPr>
        <w:pStyle w:val="HTMLPreformatted"/>
        <w:divId w:val="925843004"/>
      </w:pPr>
    </w:p>
    <w:p w14:paraId="01EC2199" w14:textId="77777777" w:rsidR="00000000" w:rsidRDefault="00000000">
      <w:pPr>
        <w:pStyle w:val="HTMLPreformatted"/>
        <w:divId w:val="925843004"/>
      </w:pPr>
      <w:r>
        <w:t># Download specific version</w:t>
      </w:r>
    </w:p>
    <w:p w14:paraId="5AD19A76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s3api get-object \</w:t>
      </w:r>
    </w:p>
    <w:p w14:paraId="361F7D55" w14:textId="77777777" w:rsidR="00000000" w:rsidRDefault="00000000">
      <w:pPr>
        <w:pStyle w:val="HTMLPreformatted"/>
        <w:divId w:val="925843004"/>
      </w:pPr>
      <w:r>
        <w:t xml:space="preserve">    --bucket my-bucket \</w:t>
      </w:r>
    </w:p>
    <w:p w14:paraId="7117F5E6" w14:textId="77777777" w:rsidR="00000000" w:rsidRDefault="00000000">
      <w:pPr>
        <w:pStyle w:val="HTMLPreformatted"/>
        <w:divId w:val="925843004"/>
      </w:pPr>
      <w:r>
        <w:t xml:space="preserve">    --key file.txt \</w:t>
      </w:r>
    </w:p>
    <w:p w14:paraId="3F417875" w14:textId="77777777" w:rsidR="00000000" w:rsidRDefault="00000000">
      <w:pPr>
        <w:pStyle w:val="HTMLPreformatted"/>
        <w:divId w:val="925843004"/>
      </w:pPr>
      <w:r>
        <w:t xml:space="preserve">    --version-id "abc123xyz" \</w:t>
      </w:r>
    </w:p>
    <w:p w14:paraId="4DB6FCBD" w14:textId="77777777" w:rsidR="00000000" w:rsidRDefault="00000000">
      <w:pPr>
        <w:pStyle w:val="HTMLPreformatted"/>
        <w:divId w:val="925843004"/>
      </w:pPr>
      <w:r>
        <w:t xml:space="preserve">    downloaded-file.txt</w:t>
      </w:r>
    </w:p>
    <w:p w14:paraId="000ACF82" w14:textId="77777777" w:rsidR="00000000" w:rsidRDefault="00000000">
      <w:pPr>
        <w:pStyle w:val="HTMLPreformatted"/>
        <w:divId w:val="925843004"/>
      </w:pPr>
    </w:p>
    <w:p w14:paraId="39C75078" w14:textId="77777777" w:rsidR="00000000" w:rsidRDefault="00000000">
      <w:pPr>
        <w:pStyle w:val="HTMLPreformatted"/>
        <w:divId w:val="925843004"/>
      </w:pPr>
      <w:r>
        <w:t># Delete creates a "delete marker" (not permanent)</w:t>
      </w:r>
    </w:p>
    <w:p w14:paraId="2E66E5CF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 rm s3://my-bucket/file.txt</w:t>
      </w:r>
    </w:p>
    <w:p w14:paraId="3C8B11FD" w14:textId="77777777" w:rsidR="00000000" w:rsidRDefault="00000000">
      <w:pPr>
        <w:pStyle w:val="HTMLPreformatted"/>
        <w:divId w:val="925843004"/>
      </w:pPr>
    </w:p>
    <w:p w14:paraId="3E3DDDF1" w14:textId="77777777" w:rsidR="00000000" w:rsidRDefault="00000000">
      <w:pPr>
        <w:pStyle w:val="HTMLPreformatted"/>
        <w:divId w:val="925843004"/>
      </w:pPr>
      <w:r>
        <w:t># Permanently delete specific version</w:t>
      </w:r>
    </w:p>
    <w:p w14:paraId="667847E1" w14:textId="77777777" w:rsidR="00000000" w:rsidRDefault="00000000">
      <w:pPr>
        <w:pStyle w:val="HTMLPreformatted"/>
        <w:divId w:val="925843004"/>
      </w:pPr>
      <w:proofErr w:type="spellStart"/>
      <w:r>
        <w:t>aws</w:t>
      </w:r>
      <w:proofErr w:type="spellEnd"/>
      <w:r>
        <w:t xml:space="preserve"> s3api delete-object \</w:t>
      </w:r>
    </w:p>
    <w:p w14:paraId="2F6A8112" w14:textId="77777777" w:rsidR="00000000" w:rsidRDefault="00000000">
      <w:pPr>
        <w:pStyle w:val="HTMLPreformatted"/>
        <w:divId w:val="925843004"/>
      </w:pPr>
      <w:r>
        <w:t xml:space="preserve">    --bucket my-bucket \</w:t>
      </w:r>
    </w:p>
    <w:p w14:paraId="23E64C75" w14:textId="77777777" w:rsidR="00000000" w:rsidRDefault="00000000">
      <w:pPr>
        <w:pStyle w:val="HTMLPreformatted"/>
        <w:divId w:val="925843004"/>
      </w:pPr>
      <w:r>
        <w:t xml:space="preserve">    --key file.txt \</w:t>
      </w:r>
    </w:p>
    <w:p w14:paraId="550FF1D4" w14:textId="77777777" w:rsidR="00000000" w:rsidRDefault="00000000">
      <w:pPr>
        <w:pStyle w:val="HTMLPreformatted"/>
        <w:divId w:val="925843004"/>
      </w:pPr>
      <w:r>
        <w:t xml:space="preserve">    --version-id "abc123xyz"</w:t>
      </w:r>
    </w:p>
    <w:p w14:paraId="5FBD3D3D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3467BF5C">
          <v:rect id="_x0000_i1038" style="width:468pt;height:.85pt" o:hralign="center" o:hrstd="t" o:hr="t" fillcolor="#a0a0a0" stroked="f"/>
        </w:pict>
      </w:r>
    </w:p>
    <w:p w14:paraId="79E3243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2: Recover Deleted Object</w:t>
      </w:r>
    </w:p>
    <w:p w14:paraId="19F1A176" w14:textId="77777777" w:rsidR="00000000" w:rsidRDefault="00000000">
      <w:pPr>
        <w:pStyle w:val="HTMLPreformatted"/>
        <w:divId w:val="1733891434"/>
      </w:pPr>
      <w:r>
        <w:t># List versions including delete markers</w:t>
      </w:r>
    </w:p>
    <w:p w14:paraId="65CBDDFE" w14:textId="77777777" w:rsidR="00000000" w:rsidRDefault="00000000">
      <w:pPr>
        <w:pStyle w:val="HTMLPreformatted"/>
        <w:divId w:val="1733891434"/>
      </w:pPr>
      <w:proofErr w:type="spellStart"/>
      <w:r>
        <w:t>aws</w:t>
      </w:r>
      <w:proofErr w:type="spellEnd"/>
      <w:r>
        <w:t xml:space="preserve"> s3api list-object-versions \</w:t>
      </w:r>
    </w:p>
    <w:p w14:paraId="591046F8" w14:textId="77777777" w:rsidR="00000000" w:rsidRDefault="00000000">
      <w:pPr>
        <w:pStyle w:val="HTMLPreformatted"/>
        <w:divId w:val="1733891434"/>
      </w:pPr>
      <w:r>
        <w:t xml:space="preserve">    --bucket my-bucket \</w:t>
      </w:r>
    </w:p>
    <w:p w14:paraId="607F6EEF" w14:textId="77777777" w:rsidR="00000000" w:rsidRDefault="00000000">
      <w:pPr>
        <w:pStyle w:val="HTMLPreformatted"/>
        <w:divId w:val="1733891434"/>
      </w:pPr>
      <w:r>
        <w:t xml:space="preserve">    --prefix file.txt</w:t>
      </w:r>
    </w:p>
    <w:p w14:paraId="13CFB4AC" w14:textId="77777777" w:rsidR="00000000" w:rsidRDefault="00000000">
      <w:pPr>
        <w:pStyle w:val="HTMLPreformatted"/>
        <w:divId w:val="1733891434"/>
      </w:pPr>
    </w:p>
    <w:p w14:paraId="2252E8E7" w14:textId="77777777" w:rsidR="00000000" w:rsidRDefault="00000000">
      <w:pPr>
        <w:pStyle w:val="HTMLPreformatted"/>
        <w:divId w:val="1733891434"/>
      </w:pPr>
      <w:r>
        <w:t># Find the delete marker version ID</w:t>
      </w:r>
    </w:p>
    <w:p w14:paraId="61BDA528" w14:textId="77777777" w:rsidR="00000000" w:rsidRDefault="00000000">
      <w:pPr>
        <w:pStyle w:val="HTMLPreformatted"/>
        <w:divId w:val="1733891434"/>
      </w:pPr>
      <w:r>
        <w:t># Output shows:</w:t>
      </w:r>
    </w:p>
    <w:p w14:paraId="4375D50F" w14:textId="77777777" w:rsidR="00000000" w:rsidRDefault="00000000">
      <w:pPr>
        <w:pStyle w:val="HTMLPreformatted"/>
        <w:divId w:val="1733891434"/>
      </w:pPr>
      <w:r>
        <w:t># "</w:t>
      </w:r>
      <w:proofErr w:type="spellStart"/>
      <w:r>
        <w:t>DeleteMarkers</w:t>
      </w:r>
      <w:proofErr w:type="spellEnd"/>
      <w:r>
        <w:t>": [</w:t>
      </w:r>
    </w:p>
    <w:p w14:paraId="1A7B7F03" w14:textId="77777777" w:rsidR="00000000" w:rsidRDefault="00000000">
      <w:pPr>
        <w:pStyle w:val="HTMLPreformatted"/>
        <w:divId w:val="1733891434"/>
      </w:pPr>
      <w:r>
        <w:t>#     {</w:t>
      </w:r>
    </w:p>
    <w:p w14:paraId="0EC45269" w14:textId="77777777" w:rsidR="00000000" w:rsidRDefault="00000000">
      <w:pPr>
        <w:pStyle w:val="HTMLPreformatted"/>
        <w:divId w:val="1733891434"/>
      </w:pPr>
      <w:r>
        <w:t>#         "Key": "file.txt",</w:t>
      </w:r>
    </w:p>
    <w:p w14:paraId="1C9A4217" w14:textId="77777777" w:rsidR="00000000" w:rsidRDefault="00000000">
      <w:pPr>
        <w:pStyle w:val="HTMLPreformatted"/>
        <w:divId w:val="1733891434"/>
      </w:pPr>
      <w:r>
        <w:t>#         "</w:t>
      </w:r>
      <w:proofErr w:type="spellStart"/>
      <w:r>
        <w:t>VersionId</w:t>
      </w:r>
      <w:proofErr w:type="spellEnd"/>
      <w:r>
        <w:t>": "delete-marker-version-id",</w:t>
      </w:r>
    </w:p>
    <w:p w14:paraId="64E62BD1" w14:textId="77777777" w:rsidR="00000000" w:rsidRDefault="00000000">
      <w:pPr>
        <w:pStyle w:val="HTMLPreformatted"/>
        <w:divId w:val="1733891434"/>
      </w:pPr>
      <w:r>
        <w:t>#         "</w:t>
      </w:r>
      <w:proofErr w:type="spellStart"/>
      <w:r>
        <w:t>IsLatest</w:t>
      </w:r>
      <w:proofErr w:type="spellEnd"/>
      <w:r>
        <w:t>": true</w:t>
      </w:r>
    </w:p>
    <w:p w14:paraId="6D2BEB5B" w14:textId="77777777" w:rsidR="00000000" w:rsidRDefault="00000000">
      <w:pPr>
        <w:pStyle w:val="HTMLPreformatted"/>
        <w:divId w:val="1733891434"/>
      </w:pPr>
      <w:r>
        <w:t>#     }</w:t>
      </w:r>
    </w:p>
    <w:p w14:paraId="48F0FA9E" w14:textId="77777777" w:rsidR="00000000" w:rsidRDefault="00000000">
      <w:pPr>
        <w:pStyle w:val="HTMLPreformatted"/>
        <w:divId w:val="1733891434"/>
      </w:pPr>
      <w:r>
        <w:t># ]</w:t>
      </w:r>
    </w:p>
    <w:p w14:paraId="5FCB6347" w14:textId="77777777" w:rsidR="00000000" w:rsidRDefault="00000000">
      <w:pPr>
        <w:pStyle w:val="HTMLPreformatted"/>
        <w:divId w:val="1733891434"/>
      </w:pPr>
    </w:p>
    <w:p w14:paraId="18AC7981" w14:textId="77777777" w:rsidR="00000000" w:rsidRDefault="00000000">
      <w:pPr>
        <w:pStyle w:val="HTMLPreformatted"/>
        <w:divId w:val="1733891434"/>
      </w:pPr>
      <w:r>
        <w:t># Remove delete marker to "undelete"</w:t>
      </w:r>
    </w:p>
    <w:p w14:paraId="2BBE141E" w14:textId="77777777" w:rsidR="00000000" w:rsidRDefault="00000000">
      <w:pPr>
        <w:pStyle w:val="HTMLPreformatted"/>
        <w:divId w:val="1733891434"/>
      </w:pPr>
      <w:proofErr w:type="spellStart"/>
      <w:r>
        <w:lastRenderedPageBreak/>
        <w:t>aws</w:t>
      </w:r>
      <w:proofErr w:type="spellEnd"/>
      <w:r>
        <w:t xml:space="preserve"> s3api delete-object \</w:t>
      </w:r>
    </w:p>
    <w:p w14:paraId="36169CF7" w14:textId="77777777" w:rsidR="00000000" w:rsidRDefault="00000000">
      <w:pPr>
        <w:pStyle w:val="HTMLPreformatted"/>
        <w:divId w:val="1733891434"/>
      </w:pPr>
      <w:r>
        <w:t xml:space="preserve">    --bucket my-bucket \</w:t>
      </w:r>
    </w:p>
    <w:p w14:paraId="1C906FF2" w14:textId="77777777" w:rsidR="00000000" w:rsidRDefault="00000000">
      <w:pPr>
        <w:pStyle w:val="HTMLPreformatted"/>
        <w:divId w:val="1733891434"/>
      </w:pPr>
      <w:r>
        <w:t xml:space="preserve">    --key file.txt \</w:t>
      </w:r>
    </w:p>
    <w:p w14:paraId="6C2363F0" w14:textId="77777777" w:rsidR="00000000" w:rsidRDefault="00000000">
      <w:pPr>
        <w:pStyle w:val="HTMLPreformatted"/>
        <w:divId w:val="1733891434"/>
      </w:pPr>
      <w:r>
        <w:t xml:space="preserve">    --version-id "delete-marker-version-id"</w:t>
      </w:r>
    </w:p>
    <w:p w14:paraId="24BDE3E7" w14:textId="77777777" w:rsidR="00000000" w:rsidRDefault="00000000">
      <w:pPr>
        <w:pStyle w:val="HTMLPreformatted"/>
        <w:divId w:val="1733891434"/>
      </w:pPr>
    </w:p>
    <w:p w14:paraId="23DCD62F" w14:textId="77777777" w:rsidR="00000000" w:rsidRDefault="00000000">
      <w:pPr>
        <w:pStyle w:val="HTMLPreformatted"/>
        <w:divId w:val="1733891434"/>
      </w:pPr>
      <w:r>
        <w:t># Object is now restored!</w:t>
      </w:r>
    </w:p>
    <w:p w14:paraId="6A118491" w14:textId="77777777" w:rsidR="00000000" w:rsidRDefault="00000000">
      <w:pPr>
        <w:pStyle w:val="HTMLPreformatted"/>
        <w:divId w:val="1733891434"/>
      </w:pPr>
      <w:proofErr w:type="spellStart"/>
      <w:r>
        <w:t>aws</w:t>
      </w:r>
      <w:proofErr w:type="spellEnd"/>
      <w:r>
        <w:t xml:space="preserve"> s3 ls s3://my-bucket/file.txt</w:t>
      </w:r>
    </w:p>
    <w:p w14:paraId="5D2FFEDE" w14:textId="5C45858E" w:rsidR="00BE7BE9" w:rsidRDefault="00000000" w:rsidP="00BE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0B24FA93">
          <v:rect id="_x0000_i1039" style="width:468pt;height:.85pt" o:hralign="center" o:hrstd="t" o:hr="t" fillcolor="#a0a0a0" stroked="f"/>
        </w:pict>
      </w:r>
    </w:p>
    <w:p w14:paraId="2BCF1A07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8. S3 Access Control</w:t>
      </w:r>
    </w:p>
    <w:p w14:paraId="432648CC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Access Control Overview</w:t>
      </w:r>
    </w:p>
    <w:p w14:paraId="2EC3942D" w14:textId="77777777" w:rsidR="00000000" w:rsidRDefault="00000000">
      <w:pPr>
        <w:pStyle w:val="HTMLPreformatted"/>
        <w:divId w:val="19473424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0184290" w14:textId="77777777" w:rsidR="00000000" w:rsidRDefault="00000000">
      <w:pPr>
        <w:pStyle w:val="HTMLPreformatted"/>
        <w:divId w:val="1947342420"/>
      </w:pPr>
      <w:r>
        <w:t>│                    S3 ACCESS CONTROL LAYERS                              │</w:t>
      </w:r>
    </w:p>
    <w:p w14:paraId="5DBE5B56" w14:textId="77777777" w:rsidR="00000000" w:rsidRDefault="00000000">
      <w:pPr>
        <w:pStyle w:val="HTMLPreformatted"/>
        <w:divId w:val="1947342420"/>
      </w:pPr>
      <w:r>
        <w:t>│                                                                          │</w:t>
      </w:r>
    </w:p>
    <w:p w14:paraId="6AC2E7F4" w14:textId="77777777" w:rsidR="00000000" w:rsidRDefault="00000000">
      <w:pPr>
        <w:pStyle w:val="HTMLPreformatted"/>
        <w:divId w:val="194734242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52496331" w14:textId="77777777" w:rsidR="00000000" w:rsidRDefault="00000000">
      <w:pPr>
        <w:pStyle w:val="HTMLPreformatted"/>
        <w:divId w:val="1947342420"/>
      </w:pPr>
      <w:r>
        <w:t xml:space="preserve">│   │ LAYER 1: BLOCK PUBLIC ACCESS (Account/Bucket </w:t>
      </w:r>
      <w:proofErr w:type="gramStart"/>
      <w:r>
        <w:t xml:space="preserve">Level)   </w:t>
      </w:r>
      <w:proofErr w:type="gramEnd"/>
      <w:r>
        <w:t xml:space="preserve">          │   │</w:t>
      </w:r>
    </w:p>
    <w:p w14:paraId="646F29B0" w14:textId="77777777" w:rsidR="00000000" w:rsidRDefault="00000000">
      <w:pPr>
        <w:pStyle w:val="HTMLPreformatted"/>
        <w:divId w:val="1947342420"/>
      </w:pPr>
      <w:r>
        <w:t>│   │          Master switch - blocks public access settings          │   │</w:t>
      </w:r>
    </w:p>
    <w:p w14:paraId="179F2B71" w14:textId="77777777" w:rsidR="00000000" w:rsidRDefault="00000000">
      <w:pPr>
        <w:pStyle w:val="HTMLPreformatted"/>
        <w:divId w:val="194734242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5052541C" w14:textId="77777777" w:rsidR="00000000" w:rsidRDefault="00000000">
      <w:pPr>
        <w:pStyle w:val="HTMLPreformatted"/>
        <w:divId w:val="1947342420"/>
      </w:pPr>
      <w:r>
        <w:t>│                                │                                         │</w:t>
      </w:r>
    </w:p>
    <w:p w14:paraId="017189A5" w14:textId="77777777" w:rsidR="00000000" w:rsidRDefault="00000000">
      <w:pPr>
        <w:pStyle w:val="HTMLPreformatted"/>
        <w:divId w:val="1947342420"/>
      </w:pPr>
      <w:r>
        <w:t>│                                ▼                                         │</w:t>
      </w:r>
    </w:p>
    <w:p w14:paraId="7BBA3FC0" w14:textId="77777777" w:rsidR="00000000" w:rsidRDefault="00000000">
      <w:pPr>
        <w:pStyle w:val="HTMLPreformatted"/>
        <w:divId w:val="194734242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332CAD86" w14:textId="77777777" w:rsidR="00000000" w:rsidRDefault="00000000">
      <w:pPr>
        <w:pStyle w:val="HTMLPreformatted"/>
        <w:divId w:val="1947342420"/>
      </w:pPr>
      <w:r>
        <w:t>│   │ LAYER 2: IAM POLICIES (Identity-</w:t>
      </w:r>
      <w:proofErr w:type="gramStart"/>
      <w:r>
        <w:t xml:space="preserve">Based)   </w:t>
      </w:r>
      <w:proofErr w:type="gramEnd"/>
      <w:r>
        <w:t xml:space="preserve">                       │   │</w:t>
      </w:r>
    </w:p>
    <w:p w14:paraId="5409CDF6" w14:textId="77777777" w:rsidR="00000000" w:rsidRDefault="00000000">
      <w:pPr>
        <w:pStyle w:val="HTMLPreformatted"/>
        <w:divId w:val="1947342420"/>
      </w:pPr>
      <w:r>
        <w:t>│   │          "Who can do what" - attached to users/roles            │   │</w:t>
      </w:r>
    </w:p>
    <w:p w14:paraId="172F3FDE" w14:textId="77777777" w:rsidR="00000000" w:rsidRDefault="00000000">
      <w:pPr>
        <w:pStyle w:val="HTMLPreformatted"/>
        <w:divId w:val="194734242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0AB1F7E6" w14:textId="77777777" w:rsidR="00000000" w:rsidRDefault="00000000">
      <w:pPr>
        <w:pStyle w:val="HTMLPreformatted"/>
        <w:divId w:val="1947342420"/>
      </w:pPr>
      <w:r>
        <w:t>│                                │                                         │</w:t>
      </w:r>
    </w:p>
    <w:p w14:paraId="687FFAA2" w14:textId="77777777" w:rsidR="00000000" w:rsidRDefault="00000000">
      <w:pPr>
        <w:pStyle w:val="HTMLPreformatted"/>
        <w:divId w:val="1947342420"/>
      </w:pPr>
      <w:r>
        <w:t>│                                ▼                                         │</w:t>
      </w:r>
    </w:p>
    <w:p w14:paraId="10BF0F04" w14:textId="77777777" w:rsidR="00000000" w:rsidRDefault="00000000">
      <w:pPr>
        <w:pStyle w:val="HTMLPreformatted"/>
        <w:divId w:val="194734242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0CAFD117" w14:textId="77777777" w:rsidR="00000000" w:rsidRDefault="00000000">
      <w:pPr>
        <w:pStyle w:val="HTMLPreformatted"/>
        <w:divId w:val="1947342420"/>
      </w:pPr>
      <w:r>
        <w:t>│   │ LAYER 3: BUCKET POLICIES (Resource-</w:t>
      </w:r>
      <w:proofErr w:type="gramStart"/>
      <w:r>
        <w:t xml:space="preserve">Based)   </w:t>
      </w:r>
      <w:proofErr w:type="gramEnd"/>
      <w:r>
        <w:t xml:space="preserve">                     │   │</w:t>
      </w:r>
    </w:p>
    <w:p w14:paraId="4FF52184" w14:textId="77777777" w:rsidR="00000000" w:rsidRDefault="00000000">
      <w:pPr>
        <w:pStyle w:val="HTMLPreformatted"/>
        <w:divId w:val="1947342420"/>
      </w:pPr>
      <w:r>
        <w:t>│   │          "Who can access this bucket" - attached to bucket      │   │</w:t>
      </w:r>
    </w:p>
    <w:p w14:paraId="0A13ADB5" w14:textId="77777777" w:rsidR="00000000" w:rsidRDefault="00000000">
      <w:pPr>
        <w:pStyle w:val="HTMLPreformatted"/>
        <w:divId w:val="194734242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2FFBA9AF" w14:textId="77777777" w:rsidR="00000000" w:rsidRDefault="00000000">
      <w:pPr>
        <w:pStyle w:val="HTMLPreformatted"/>
        <w:divId w:val="1947342420"/>
      </w:pPr>
      <w:r>
        <w:t>│                                │                                         │</w:t>
      </w:r>
    </w:p>
    <w:p w14:paraId="64A96980" w14:textId="77777777" w:rsidR="00000000" w:rsidRDefault="00000000">
      <w:pPr>
        <w:pStyle w:val="HTMLPreformatted"/>
        <w:divId w:val="1947342420"/>
      </w:pPr>
      <w:r>
        <w:t>│                                ▼                                         │</w:t>
      </w:r>
    </w:p>
    <w:p w14:paraId="524145EA" w14:textId="77777777" w:rsidR="00000000" w:rsidRDefault="00000000">
      <w:pPr>
        <w:pStyle w:val="HTMLPreformatted"/>
        <w:divId w:val="194734242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2D2409DC" w14:textId="77777777" w:rsidR="00000000" w:rsidRDefault="00000000">
      <w:pPr>
        <w:pStyle w:val="HTMLPreformatted"/>
        <w:divId w:val="1947342420"/>
      </w:pPr>
      <w:r>
        <w:t xml:space="preserve">│   │ LAYER 4: ACLs (Legacy - Not </w:t>
      </w:r>
      <w:proofErr w:type="gramStart"/>
      <w:r>
        <w:t xml:space="preserve">Recommended)   </w:t>
      </w:r>
      <w:proofErr w:type="gramEnd"/>
      <w:r>
        <w:t xml:space="preserve">                      │   │</w:t>
      </w:r>
    </w:p>
    <w:p w14:paraId="5A9B0D52" w14:textId="77777777" w:rsidR="00000000" w:rsidRDefault="00000000">
      <w:pPr>
        <w:pStyle w:val="HTMLPreformatted"/>
        <w:divId w:val="1947342420"/>
      </w:pPr>
      <w:r>
        <w:t>│   │          Object/Bucket level permissions                         │   │</w:t>
      </w:r>
    </w:p>
    <w:p w14:paraId="095AD8CF" w14:textId="77777777" w:rsidR="00000000" w:rsidRDefault="00000000">
      <w:pPr>
        <w:pStyle w:val="HTMLPreformatted"/>
        <w:divId w:val="194734242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7D3C44C1" w14:textId="77777777" w:rsidR="00000000" w:rsidRDefault="00000000">
      <w:pPr>
        <w:pStyle w:val="HTMLPreformatted"/>
        <w:divId w:val="1947342420"/>
      </w:pPr>
      <w:r>
        <w:t>│                                │                                         │</w:t>
      </w:r>
    </w:p>
    <w:p w14:paraId="0C268BDD" w14:textId="77777777" w:rsidR="00000000" w:rsidRDefault="00000000">
      <w:pPr>
        <w:pStyle w:val="HTMLPreformatted"/>
        <w:divId w:val="1947342420"/>
      </w:pPr>
      <w:r>
        <w:t>│                                ▼                                         │</w:t>
      </w:r>
    </w:p>
    <w:p w14:paraId="3DD0588E" w14:textId="77777777" w:rsidR="00000000" w:rsidRDefault="00000000">
      <w:pPr>
        <w:pStyle w:val="HTMLPreformatted"/>
        <w:divId w:val="194734242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7CE20D0F" w14:textId="77777777" w:rsidR="00000000" w:rsidRDefault="00000000">
      <w:pPr>
        <w:pStyle w:val="HTMLPreformatted"/>
        <w:divId w:val="1947342420"/>
      </w:pPr>
      <w:r>
        <w:t xml:space="preserve">│   │ LAYER 5: PRESIGNED URLs (Temporary </w:t>
      </w:r>
      <w:proofErr w:type="gramStart"/>
      <w:r>
        <w:t xml:space="preserve">Access)   </w:t>
      </w:r>
      <w:proofErr w:type="gramEnd"/>
      <w:r>
        <w:t xml:space="preserve">                    │   │</w:t>
      </w:r>
    </w:p>
    <w:p w14:paraId="071BF19D" w14:textId="77777777" w:rsidR="00000000" w:rsidRDefault="00000000">
      <w:pPr>
        <w:pStyle w:val="HTMLPreformatted"/>
        <w:divId w:val="1947342420"/>
      </w:pPr>
      <w:r>
        <w:t>│   │          Time-limited access to specific objects                │   │</w:t>
      </w:r>
    </w:p>
    <w:p w14:paraId="5610BC92" w14:textId="77777777" w:rsidR="00000000" w:rsidRDefault="00000000">
      <w:pPr>
        <w:pStyle w:val="HTMLPreformatted"/>
        <w:divId w:val="194734242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5B1F1124" w14:textId="77777777" w:rsidR="00000000" w:rsidRDefault="00000000">
      <w:pPr>
        <w:pStyle w:val="HTMLPreformatted"/>
        <w:divId w:val="1947342420"/>
      </w:pPr>
      <w:r>
        <w:t>│                                                                          │</w:t>
      </w:r>
    </w:p>
    <w:p w14:paraId="51E185B1" w14:textId="77777777" w:rsidR="00000000" w:rsidRDefault="00000000">
      <w:pPr>
        <w:pStyle w:val="HTMLPreformatted"/>
        <w:divId w:val="1947342420"/>
      </w:pPr>
      <w:r>
        <w:t>│   ACCESS = IAM allows AND Resource policy allows AND NOT denied        │</w:t>
      </w:r>
    </w:p>
    <w:p w14:paraId="53D2BB8E" w14:textId="77777777" w:rsidR="00000000" w:rsidRDefault="00000000">
      <w:pPr>
        <w:pStyle w:val="HTMLPreformatted"/>
        <w:divId w:val="1947342420"/>
      </w:pPr>
      <w:r>
        <w:t>│                                                                          │</w:t>
      </w:r>
    </w:p>
    <w:p w14:paraId="567211C6" w14:textId="77777777" w:rsidR="00000000" w:rsidRDefault="00000000">
      <w:pPr>
        <w:pStyle w:val="HTMLPreformatted"/>
        <w:divId w:val="194734242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120B4F0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4582D347">
          <v:rect id="_x0000_i1042" style="width:468pt;height:.85pt" o:hralign="center" o:hrstd="t" o:hr="t" fillcolor="#a0a0a0" stroked="f"/>
        </w:pict>
      </w:r>
    </w:p>
    <w:p w14:paraId="6E9180B1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1031CAA7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42AA9172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0ECA5D7E" w14:textId="249AA8EB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8.1 Block Public Access</w:t>
      </w:r>
    </w:p>
    <w:p w14:paraId="04715975" w14:textId="77777777" w:rsidR="00000000" w:rsidRDefault="00000000">
      <w:pPr>
        <w:pStyle w:val="HTMLPreformatted"/>
        <w:divId w:val="999575414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B819734" w14:textId="77777777" w:rsidR="00000000" w:rsidRDefault="00000000">
      <w:pPr>
        <w:pStyle w:val="HTMLPreformatted"/>
        <w:divId w:val="999575414"/>
      </w:pPr>
      <w:r>
        <w:t>│                    BLOCK PUBLIC ACCESS SETTINGS                          │</w:t>
      </w:r>
    </w:p>
    <w:p w14:paraId="05925420" w14:textId="77777777" w:rsidR="00000000" w:rsidRDefault="00000000">
      <w:pPr>
        <w:pStyle w:val="HTMLPreformatted"/>
        <w:divId w:val="999575414"/>
      </w:pPr>
      <w:r>
        <w:t>│                                                                          │</w:t>
      </w:r>
    </w:p>
    <w:p w14:paraId="59B205DF" w14:textId="77777777" w:rsidR="00000000" w:rsidRDefault="00000000">
      <w:pPr>
        <w:pStyle w:val="HTMLPreformatted"/>
        <w:divId w:val="999575414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1D982956" w14:textId="77777777" w:rsidR="00000000" w:rsidRDefault="00000000">
      <w:pPr>
        <w:pStyle w:val="HTMLPreformatted"/>
        <w:divId w:val="999575414"/>
      </w:pPr>
      <w:r>
        <w:t>│   │ Setting                           │ What it blocks              │   │</w:t>
      </w:r>
    </w:p>
    <w:p w14:paraId="71767C3D" w14:textId="77777777" w:rsidR="00000000" w:rsidRDefault="00000000">
      <w:pPr>
        <w:pStyle w:val="HTMLPreformatted"/>
        <w:divId w:val="999575414"/>
      </w:pPr>
      <w:r>
        <w:t>│   ├───────────────────────────────────┼─────────────────────────────│   │</w:t>
      </w:r>
    </w:p>
    <w:p w14:paraId="6989329C" w14:textId="77777777" w:rsidR="00000000" w:rsidRDefault="00000000">
      <w:pPr>
        <w:pStyle w:val="HTMLPreformatted"/>
        <w:divId w:val="999575414"/>
      </w:pPr>
      <w:r>
        <w:t xml:space="preserve">│   │ </w:t>
      </w:r>
      <w:proofErr w:type="spellStart"/>
      <w:r>
        <w:t>BlockPublicAcls</w:t>
      </w:r>
      <w:proofErr w:type="spellEnd"/>
      <w:r>
        <w:t xml:space="preserve">                   │ New public ACLs             │   │</w:t>
      </w:r>
    </w:p>
    <w:p w14:paraId="4F676DA7" w14:textId="77777777" w:rsidR="00000000" w:rsidRDefault="00000000">
      <w:pPr>
        <w:pStyle w:val="HTMLPreformatted"/>
        <w:divId w:val="999575414"/>
      </w:pPr>
      <w:r>
        <w:t xml:space="preserve">│   │ </w:t>
      </w:r>
      <w:proofErr w:type="spellStart"/>
      <w:r>
        <w:t>IgnorePublicAcls</w:t>
      </w:r>
      <w:proofErr w:type="spellEnd"/>
      <w:r>
        <w:t xml:space="preserve">                  │ Existing public ACLs        │   │</w:t>
      </w:r>
    </w:p>
    <w:p w14:paraId="4DE6777C" w14:textId="77777777" w:rsidR="00000000" w:rsidRDefault="00000000">
      <w:pPr>
        <w:pStyle w:val="HTMLPreformatted"/>
        <w:divId w:val="999575414"/>
      </w:pPr>
      <w:r>
        <w:t xml:space="preserve">│   │ </w:t>
      </w:r>
      <w:proofErr w:type="spellStart"/>
      <w:r>
        <w:t>BlockPublicPolicy</w:t>
      </w:r>
      <w:proofErr w:type="spellEnd"/>
      <w:r>
        <w:t xml:space="preserve">                 │ New public bucket </w:t>
      </w:r>
      <w:proofErr w:type="gramStart"/>
      <w:r>
        <w:t>policies  │</w:t>
      </w:r>
      <w:proofErr w:type="gramEnd"/>
      <w:r>
        <w:t xml:space="preserve">   │</w:t>
      </w:r>
    </w:p>
    <w:p w14:paraId="1D82A565" w14:textId="77777777" w:rsidR="00000000" w:rsidRDefault="00000000">
      <w:pPr>
        <w:pStyle w:val="HTMLPreformatted"/>
        <w:divId w:val="999575414"/>
      </w:pPr>
      <w:r>
        <w:t xml:space="preserve">│   │ </w:t>
      </w:r>
      <w:proofErr w:type="spellStart"/>
      <w:r>
        <w:t>RestrictPublicBuckets</w:t>
      </w:r>
      <w:proofErr w:type="spellEnd"/>
      <w:r>
        <w:t xml:space="preserve">             │ Cross-account access via    │   │</w:t>
      </w:r>
    </w:p>
    <w:p w14:paraId="380FC2E6" w14:textId="77777777" w:rsidR="00000000" w:rsidRDefault="00000000">
      <w:pPr>
        <w:pStyle w:val="HTMLPreformatted"/>
        <w:divId w:val="999575414"/>
      </w:pPr>
      <w:r>
        <w:t>│   │                                   │ public policies             │   │</w:t>
      </w:r>
    </w:p>
    <w:p w14:paraId="4FB4B5AA" w14:textId="77777777" w:rsidR="00000000" w:rsidRDefault="00000000">
      <w:pPr>
        <w:pStyle w:val="HTMLPreformatted"/>
        <w:divId w:val="999575414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62AA18DE" w14:textId="77777777" w:rsidR="00000000" w:rsidRDefault="00000000">
      <w:pPr>
        <w:pStyle w:val="HTMLPreformatted"/>
        <w:divId w:val="999575414"/>
      </w:pPr>
      <w:r>
        <w:t>│                                                                          │</w:t>
      </w:r>
    </w:p>
    <w:p w14:paraId="3288DBE2" w14:textId="77777777" w:rsidR="00000000" w:rsidRDefault="00000000">
      <w:pPr>
        <w:pStyle w:val="HTMLPreformatted"/>
        <w:divId w:val="999575414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Recommended: Enable ALL four settings                              │</w:t>
      </w:r>
    </w:p>
    <w:p w14:paraId="476841C5" w14:textId="77777777" w:rsidR="00000000" w:rsidRDefault="00000000">
      <w:pPr>
        <w:pStyle w:val="HTMLPreformatted"/>
        <w:divId w:val="999575414"/>
      </w:pPr>
      <w:r>
        <w:t>│                                                                          │</w:t>
      </w:r>
    </w:p>
    <w:p w14:paraId="05B00626" w14:textId="77777777" w:rsidR="00000000" w:rsidRDefault="00000000">
      <w:pPr>
        <w:pStyle w:val="HTMLPreformatted"/>
        <w:divId w:val="999575414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CE8A2A4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CLI Method</w:t>
      </w:r>
    </w:p>
    <w:p w14:paraId="13B44852" w14:textId="77777777" w:rsidR="00000000" w:rsidRDefault="00000000">
      <w:pPr>
        <w:pStyle w:val="HTMLPreformatted"/>
        <w:divId w:val="883909862"/>
      </w:pPr>
      <w:r>
        <w:t># Enable all block public access settings</w:t>
      </w:r>
    </w:p>
    <w:p w14:paraId="064723FF" w14:textId="77777777" w:rsidR="00000000" w:rsidRDefault="00000000">
      <w:pPr>
        <w:pStyle w:val="HTMLPreformatted"/>
        <w:divId w:val="883909862"/>
      </w:pPr>
      <w:proofErr w:type="spellStart"/>
      <w:r>
        <w:t>aws</w:t>
      </w:r>
      <w:proofErr w:type="spellEnd"/>
      <w:r>
        <w:t xml:space="preserve"> s3api put-public-access-block \</w:t>
      </w:r>
    </w:p>
    <w:p w14:paraId="723C9592" w14:textId="77777777" w:rsidR="00000000" w:rsidRDefault="00000000">
      <w:pPr>
        <w:pStyle w:val="HTMLPreformatted"/>
        <w:divId w:val="883909862"/>
      </w:pPr>
      <w:r>
        <w:t xml:space="preserve">    --bucket my-bucket \</w:t>
      </w:r>
    </w:p>
    <w:p w14:paraId="1942FB20" w14:textId="77777777" w:rsidR="00000000" w:rsidRDefault="00000000">
      <w:pPr>
        <w:pStyle w:val="HTMLPreformatted"/>
        <w:divId w:val="883909862"/>
      </w:pPr>
      <w:r>
        <w:t xml:space="preserve">    --public-access-block-configuration \</w:t>
      </w:r>
    </w:p>
    <w:p w14:paraId="39A8C27B" w14:textId="77777777" w:rsidR="00000000" w:rsidRDefault="00000000">
      <w:pPr>
        <w:pStyle w:val="HTMLPreformatted"/>
        <w:divId w:val="883909862"/>
      </w:pPr>
      <w:r>
        <w:t xml:space="preserve">    "BlockPublicAcls=</w:t>
      </w:r>
      <w:proofErr w:type="gramStart"/>
      <w:r>
        <w:t>true,IgnorePublicAcls</w:t>
      </w:r>
      <w:proofErr w:type="gramEnd"/>
      <w:r>
        <w:t>=</w:t>
      </w:r>
      <w:proofErr w:type="gramStart"/>
      <w:r>
        <w:t>true,BlockPublicPolicy</w:t>
      </w:r>
      <w:proofErr w:type="gramEnd"/>
      <w:r>
        <w:t>=</w:t>
      </w:r>
      <w:proofErr w:type="gramStart"/>
      <w:r>
        <w:t>true,RestrictPublicBuckets</w:t>
      </w:r>
      <w:proofErr w:type="gramEnd"/>
      <w:r>
        <w:t>=true"</w:t>
      </w:r>
    </w:p>
    <w:p w14:paraId="1A39C9F1" w14:textId="77777777" w:rsidR="00000000" w:rsidRDefault="00000000">
      <w:pPr>
        <w:pStyle w:val="HTMLPreformatted"/>
        <w:divId w:val="883909862"/>
      </w:pPr>
    </w:p>
    <w:p w14:paraId="3604F38D" w14:textId="77777777" w:rsidR="00000000" w:rsidRDefault="00000000">
      <w:pPr>
        <w:pStyle w:val="HTMLPreformatted"/>
        <w:divId w:val="883909862"/>
      </w:pPr>
      <w:r>
        <w:t># Check settings</w:t>
      </w:r>
    </w:p>
    <w:p w14:paraId="77002942" w14:textId="77777777" w:rsidR="00000000" w:rsidRDefault="00000000">
      <w:pPr>
        <w:pStyle w:val="HTMLPreformatted"/>
        <w:divId w:val="883909862"/>
      </w:pPr>
      <w:proofErr w:type="spellStart"/>
      <w:r>
        <w:t>aws</w:t>
      </w:r>
      <w:proofErr w:type="spellEnd"/>
      <w:r>
        <w:t xml:space="preserve"> s3api get-public-access-block --bucket my-bucket</w:t>
      </w:r>
    </w:p>
    <w:p w14:paraId="5C3BBC4A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46F022D5">
          <v:rect id="_x0000_i1043" style="width:468pt;height:.85pt" o:hralign="center" o:hrstd="t" o:hr="t" fillcolor="#a0a0a0" stroked="f"/>
        </w:pict>
      </w:r>
    </w:p>
    <w:p w14:paraId="7AB351B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8.2 Bucket Policies</w:t>
      </w:r>
    </w:p>
    <w:p w14:paraId="4C5232AB" w14:textId="77777777" w:rsidR="00000000" w:rsidRDefault="00000000">
      <w:pPr>
        <w:pStyle w:val="HTMLPreformatted"/>
        <w:divId w:val="482936663"/>
      </w:pPr>
      <w:r>
        <w:t>{</w:t>
      </w:r>
    </w:p>
    <w:p w14:paraId="086EA0AB" w14:textId="77777777" w:rsidR="00000000" w:rsidRDefault="00000000">
      <w:pPr>
        <w:pStyle w:val="HTMLPreformatted"/>
        <w:divId w:val="482936663"/>
      </w:pPr>
      <w:r>
        <w:t xml:space="preserve">    "Version": "2012-10-17",</w:t>
      </w:r>
    </w:p>
    <w:p w14:paraId="17166BBB" w14:textId="77777777" w:rsidR="00000000" w:rsidRDefault="00000000">
      <w:pPr>
        <w:pStyle w:val="HTMLPreformatted"/>
        <w:divId w:val="482936663"/>
      </w:pPr>
      <w:r>
        <w:t xml:space="preserve">    "Statement": [</w:t>
      </w:r>
    </w:p>
    <w:p w14:paraId="522FB3D5" w14:textId="77777777" w:rsidR="00000000" w:rsidRDefault="00000000">
      <w:pPr>
        <w:pStyle w:val="HTMLPreformatted"/>
        <w:divId w:val="482936663"/>
      </w:pPr>
      <w:r>
        <w:t xml:space="preserve">        {</w:t>
      </w:r>
    </w:p>
    <w:p w14:paraId="0B12D67D" w14:textId="77777777" w:rsidR="00000000" w:rsidRDefault="00000000">
      <w:pPr>
        <w:pStyle w:val="HTMLPreformatted"/>
        <w:divId w:val="482936663"/>
      </w:pPr>
      <w:r>
        <w:t xml:space="preserve">            "Sid": "</w:t>
      </w:r>
      <w:proofErr w:type="spellStart"/>
      <w:r>
        <w:t>AllowGetFromSpecificVPC</w:t>
      </w:r>
      <w:proofErr w:type="spellEnd"/>
      <w:r>
        <w:t>",</w:t>
      </w:r>
    </w:p>
    <w:p w14:paraId="6CBB204C" w14:textId="77777777" w:rsidR="00000000" w:rsidRDefault="00000000">
      <w:pPr>
        <w:pStyle w:val="HTMLPreformatted"/>
        <w:divId w:val="482936663"/>
      </w:pPr>
      <w:r>
        <w:t xml:space="preserve">            "Effect": "Allow",</w:t>
      </w:r>
    </w:p>
    <w:p w14:paraId="61D2E7DD" w14:textId="77777777" w:rsidR="00000000" w:rsidRDefault="00000000">
      <w:pPr>
        <w:pStyle w:val="HTMLPreformatted"/>
        <w:divId w:val="482936663"/>
      </w:pPr>
      <w:r>
        <w:t xml:space="preserve">            "Principal": "*",</w:t>
      </w:r>
    </w:p>
    <w:p w14:paraId="7315E49F" w14:textId="77777777" w:rsidR="00000000" w:rsidRDefault="00000000">
      <w:pPr>
        <w:pStyle w:val="HTMLPreformatted"/>
        <w:divId w:val="482936663"/>
      </w:pPr>
      <w:r>
        <w:t xml:space="preserve">            "Action": "s</w:t>
      </w:r>
      <w:proofErr w:type="gramStart"/>
      <w:r>
        <w:t>3:GetObject</w:t>
      </w:r>
      <w:proofErr w:type="gramEnd"/>
      <w:r>
        <w:t>",</w:t>
      </w:r>
    </w:p>
    <w:p w14:paraId="29F091B6" w14:textId="77777777" w:rsidR="00000000" w:rsidRDefault="00000000">
      <w:pPr>
        <w:pStyle w:val="HTMLPreformatted"/>
        <w:divId w:val="482936663"/>
      </w:pPr>
      <w:r>
        <w:t xml:space="preserve">      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my-bucket/*",</w:t>
      </w:r>
    </w:p>
    <w:p w14:paraId="0D12C6F7" w14:textId="77777777" w:rsidR="00000000" w:rsidRDefault="00000000">
      <w:pPr>
        <w:pStyle w:val="HTMLPreformatted"/>
        <w:divId w:val="482936663"/>
      </w:pPr>
      <w:r>
        <w:t xml:space="preserve">            "Condition": {</w:t>
      </w:r>
    </w:p>
    <w:p w14:paraId="2467AF06" w14:textId="77777777" w:rsidR="00000000" w:rsidRDefault="00000000">
      <w:pPr>
        <w:pStyle w:val="HTMLPreformatted"/>
        <w:divId w:val="482936663"/>
      </w:pPr>
      <w:r>
        <w:t xml:space="preserve">                "</w:t>
      </w:r>
      <w:proofErr w:type="spellStart"/>
      <w:r>
        <w:t>StringEquals</w:t>
      </w:r>
      <w:proofErr w:type="spellEnd"/>
      <w:r>
        <w:t>": {</w:t>
      </w:r>
    </w:p>
    <w:p w14:paraId="38B242FC" w14:textId="77777777" w:rsidR="00000000" w:rsidRDefault="00000000">
      <w:pPr>
        <w:pStyle w:val="HTMLPreformatted"/>
        <w:divId w:val="482936663"/>
      </w:pPr>
      <w:r>
        <w:t xml:space="preserve">                    "</w:t>
      </w:r>
      <w:proofErr w:type="spellStart"/>
      <w:proofErr w:type="gramStart"/>
      <w:r>
        <w:t>aws:sourceVpc</w:t>
      </w:r>
      <w:proofErr w:type="spellEnd"/>
      <w:proofErr w:type="gramEnd"/>
      <w:r>
        <w:t>": "vpc-12345678"</w:t>
      </w:r>
    </w:p>
    <w:p w14:paraId="29C0942A" w14:textId="77777777" w:rsidR="00000000" w:rsidRDefault="00000000">
      <w:pPr>
        <w:pStyle w:val="HTMLPreformatted"/>
        <w:divId w:val="482936663"/>
      </w:pPr>
      <w:r>
        <w:lastRenderedPageBreak/>
        <w:t xml:space="preserve">                }</w:t>
      </w:r>
    </w:p>
    <w:p w14:paraId="5C00E832" w14:textId="77777777" w:rsidR="00000000" w:rsidRDefault="00000000">
      <w:pPr>
        <w:pStyle w:val="HTMLPreformatted"/>
        <w:divId w:val="482936663"/>
      </w:pPr>
      <w:r>
        <w:t xml:space="preserve">            }</w:t>
      </w:r>
    </w:p>
    <w:p w14:paraId="29D8B74F" w14:textId="77777777" w:rsidR="00000000" w:rsidRDefault="00000000">
      <w:pPr>
        <w:pStyle w:val="HTMLPreformatted"/>
        <w:divId w:val="482936663"/>
      </w:pPr>
      <w:r>
        <w:t xml:space="preserve">        }</w:t>
      </w:r>
    </w:p>
    <w:p w14:paraId="79FD0FD0" w14:textId="77777777" w:rsidR="00000000" w:rsidRDefault="00000000">
      <w:pPr>
        <w:pStyle w:val="HTMLPreformatted"/>
        <w:divId w:val="482936663"/>
      </w:pPr>
      <w:r>
        <w:t xml:space="preserve">    ]</w:t>
      </w:r>
    </w:p>
    <w:p w14:paraId="7C548EA7" w14:textId="77777777" w:rsidR="00000000" w:rsidRDefault="00000000">
      <w:pPr>
        <w:pStyle w:val="HTMLPreformatted"/>
        <w:divId w:val="482936663"/>
      </w:pPr>
      <w:r>
        <w:t>}</w:t>
      </w:r>
    </w:p>
    <w:p w14:paraId="52F192AE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Common Bucket Policy Examples</w:t>
      </w:r>
    </w:p>
    <w:p w14:paraId="1894FA59" w14:textId="77777777" w:rsidR="00000000" w:rsidRDefault="00000000">
      <w:pPr>
        <w:pStyle w:val="HTMLPreformatted"/>
        <w:divId w:val="1053037859"/>
      </w:pPr>
      <w:r>
        <w:t># Example 1: Allow read from specific account</w:t>
      </w:r>
    </w:p>
    <w:p w14:paraId="2654F9B5" w14:textId="77777777" w:rsidR="00000000" w:rsidRDefault="00000000">
      <w:pPr>
        <w:pStyle w:val="HTMLPreformatted"/>
        <w:divId w:val="1053037859"/>
      </w:pPr>
      <w:r>
        <w:t>cat &gt; bucket-</w:t>
      </w:r>
      <w:proofErr w:type="spellStart"/>
      <w:proofErr w:type="gramStart"/>
      <w:r>
        <w:t>policy.json</w:t>
      </w:r>
      <w:proofErr w:type="spellEnd"/>
      <w:proofErr w:type="gramEnd"/>
      <w:r>
        <w:t xml:space="preserve"> &lt;&lt; 'EOF'</w:t>
      </w:r>
    </w:p>
    <w:p w14:paraId="24FC5246" w14:textId="77777777" w:rsidR="00000000" w:rsidRDefault="00000000">
      <w:pPr>
        <w:pStyle w:val="HTMLPreformatted"/>
        <w:divId w:val="1053037859"/>
      </w:pPr>
      <w:r>
        <w:t>{</w:t>
      </w:r>
    </w:p>
    <w:p w14:paraId="7EECFFC6" w14:textId="77777777" w:rsidR="00000000" w:rsidRDefault="00000000">
      <w:pPr>
        <w:pStyle w:val="HTMLPreformatted"/>
        <w:divId w:val="1053037859"/>
      </w:pPr>
      <w:r>
        <w:t xml:space="preserve">    "Version": "2012-10-17",</w:t>
      </w:r>
    </w:p>
    <w:p w14:paraId="651D3F8C" w14:textId="77777777" w:rsidR="00000000" w:rsidRDefault="00000000">
      <w:pPr>
        <w:pStyle w:val="HTMLPreformatted"/>
        <w:divId w:val="1053037859"/>
      </w:pPr>
      <w:r>
        <w:t xml:space="preserve">    "Statement": [</w:t>
      </w:r>
    </w:p>
    <w:p w14:paraId="2E1BB800" w14:textId="77777777" w:rsidR="00000000" w:rsidRDefault="00000000">
      <w:pPr>
        <w:pStyle w:val="HTMLPreformatted"/>
        <w:divId w:val="1053037859"/>
      </w:pPr>
      <w:r>
        <w:t xml:space="preserve">        {</w:t>
      </w:r>
    </w:p>
    <w:p w14:paraId="786E9F2E" w14:textId="77777777" w:rsidR="00000000" w:rsidRDefault="00000000">
      <w:pPr>
        <w:pStyle w:val="HTMLPreformatted"/>
        <w:divId w:val="1053037859"/>
      </w:pPr>
      <w:r>
        <w:t xml:space="preserve">            "Sid": "</w:t>
      </w:r>
      <w:proofErr w:type="spellStart"/>
      <w:r>
        <w:t>CrossAccountRead</w:t>
      </w:r>
      <w:proofErr w:type="spellEnd"/>
      <w:r>
        <w:t>",</w:t>
      </w:r>
    </w:p>
    <w:p w14:paraId="46DD96FB" w14:textId="77777777" w:rsidR="00000000" w:rsidRDefault="00000000">
      <w:pPr>
        <w:pStyle w:val="HTMLPreformatted"/>
        <w:divId w:val="1053037859"/>
      </w:pPr>
      <w:r>
        <w:t xml:space="preserve">            "Effect": "Allow",</w:t>
      </w:r>
    </w:p>
    <w:p w14:paraId="3DF5EAFC" w14:textId="77777777" w:rsidR="00000000" w:rsidRDefault="00000000">
      <w:pPr>
        <w:pStyle w:val="HTMLPreformatted"/>
        <w:divId w:val="1053037859"/>
      </w:pPr>
      <w:r>
        <w:t xml:space="preserve">            "Principal": {</w:t>
      </w:r>
    </w:p>
    <w:p w14:paraId="1E448A2F" w14:textId="77777777" w:rsidR="00000000" w:rsidRDefault="00000000">
      <w:pPr>
        <w:pStyle w:val="HTMLPreformatted"/>
        <w:divId w:val="1053037859"/>
      </w:pPr>
      <w:r>
        <w:t xml:space="preserve">        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::123456789012:root</w:t>
      </w:r>
      <w:proofErr w:type="gramEnd"/>
      <w:r>
        <w:t>"</w:t>
      </w:r>
    </w:p>
    <w:p w14:paraId="4675EF3C" w14:textId="77777777" w:rsidR="00000000" w:rsidRDefault="00000000">
      <w:pPr>
        <w:pStyle w:val="HTMLPreformatted"/>
        <w:divId w:val="1053037859"/>
      </w:pPr>
      <w:r>
        <w:t xml:space="preserve">            },</w:t>
      </w:r>
    </w:p>
    <w:p w14:paraId="3567B98C" w14:textId="77777777" w:rsidR="00000000" w:rsidRDefault="00000000">
      <w:pPr>
        <w:pStyle w:val="HTMLPreformatted"/>
        <w:divId w:val="1053037859"/>
      </w:pPr>
      <w:r>
        <w:t xml:space="preserve">            "Action": [</w:t>
      </w:r>
    </w:p>
    <w:p w14:paraId="67460726" w14:textId="77777777" w:rsidR="00000000" w:rsidRDefault="00000000">
      <w:pPr>
        <w:pStyle w:val="HTMLPreformatted"/>
        <w:divId w:val="1053037859"/>
      </w:pPr>
      <w:r>
        <w:t xml:space="preserve">                "s</w:t>
      </w:r>
      <w:proofErr w:type="gramStart"/>
      <w:r>
        <w:t>3:GetObject</w:t>
      </w:r>
      <w:proofErr w:type="gramEnd"/>
      <w:r>
        <w:t>",</w:t>
      </w:r>
    </w:p>
    <w:p w14:paraId="048D2E1A" w14:textId="77777777" w:rsidR="00000000" w:rsidRDefault="00000000">
      <w:pPr>
        <w:pStyle w:val="HTMLPreformatted"/>
        <w:divId w:val="1053037859"/>
      </w:pPr>
      <w:r>
        <w:t xml:space="preserve">                "s</w:t>
      </w:r>
      <w:proofErr w:type="gramStart"/>
      <w:r>
        <w:t>3:ListBucket</w:t>
      </w:r>
      <w:proofErr w:type="gramEnd"/>
      <w:r>
        <w:t>"</w:t>
      </w:r>
    </w:p>
    <w:p w14:paraId="372E4123" w14:textId="77777777" w:rsidR="00000000" w:rsidRDefault="00000000">
      <w:pPr>
        <w:pStyle w:val="HTMLPreformatted"/>
        <w:divId w:val="1053037859"/>
      </w:pPr>
      <w:r>
        <w:t xml:space="preserve">            ],</w:t>
      </w:r>
    </w:p>
    <w:p w14:paraId="04859D35" w14:textId="77777777" w:rsidR="00000000" w:rsidRDefault="00000000">
      <w:pPr>
        <w:pStyle w:val="HTMLPreformatted"/>
        <w:divId w:val="1053037859"/>
      </w:pPr>
      <w:r>
        <w:t xml:space="preserve">            "Resource": [</w:t>
      </w:r>
    </w:p>
    <w:p w14:paraId="14ECA44B" w14:textId="77777777" w:rsidR="00000000" w:rsidRDefault="00000000">
      <w:pPr>
        <w:pStyle w:val="HTMLPreformatted"/>
        <w:divId w:val="1053037859"/>
      </w:pPr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my-bucket",</w:t>
      </w:r>
    </w:p>
    <w:p w14:paraId="556780E6" w14:textId="77777777" w:rsidR="00000000" w:rsidRDefault="00000000">
      <w:pPr>
        <w:pStyle w:val="HTMLPreformatted"/>
        <w:divId w:val="1053037859"/>
      </w:pPr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my-bucket/*"</w:t>
      </w:r>
    </w:p>
    <w:p w14:paraId="7EC8E579" w14:textId="77777777" w:rsidR="00000000" w:rsidRDefault="00000000">
      <w:pPr>
        <w:pStyle w:val="HTMLPreformatted"/>
        <w:divId w:val="1053037859"/>
      </w:pPr>
      <w:r>
        <w:t xml:space="preserve">            ]</w:t>
      </w:r>
    </w:p>
    <w:p w14:paraId="7C183EB3" w14:textId="77777777" w:rsidR="00000000" w:rsidRDefault="00000000">
      <w:pPr>
        <w:pStyle w:val="HTMLPreformatted"/>
        <w:divId w:val="1053037859"/>
      </w:pPr>
      <w:r>
        <w:t xml:space="preserve">        }</w:t>
      </w:r>
    </w:p>
    <w:p w14:paraId="492A6106" w14:textId="77777777" w:rsidR="00000000" w:rsidRDefault="00000000">
      <w:pPr>
        <w:pStyle w:val="HTMLPreformatted"/>
        <w:divId w:val="1053037859"/>
      </w:pPr>
      <w:r>
        <w:t xml:space="preserve">    ]</w:t>
      </w:r>
    </w:p>
    <w:p w14:paraId="79D8F0BA" w14:textId="77777777" w:rsidR="00000000" w:rsidRDefault="00000000">
      <w:pPr>
        <w:pStyle w:val="HTMLPreformatted"/>
        <w:divId w:val="1053037859"/>
      </w:pPr>
      <w:r>
        <w:t>}</w:t>
      </w:r>
    </w:p>
    <w:p w14:paraId="12980FB3" w14:textId="77777777" w:rsidR="00000000" w:rsidRDefault="00000000">
      <w:pPr>
        <w:pStyle w:val="HTMLPreformatted"/>
        <w:divId w:val="1053037859"/>
      </w:pPr>
      <w:r>
        <w:t>EOF</w:t>
      </w:r>
    </w:p>
    <w:p w14:paraId="6E9F10E1" w14:textId="77777777" w:rsidR="00000000" w:rsidRDefault="00000000">
      <w:pPr>
        <w:pStyle w:val="HTMLPreformatted"/>
        <w:divId w:val="1053037859"/>
      </w:pPr>
    </w:p>
    <w:p w14:paraId="6757732F" w14:textId="77777777" w:rsidR="00000000" w:rsidRDefault="00000000">
      <w:pPr>
        <w:pStyle w:val="HTMLPreformatted"/>
        <w:divId w:val="1053037859"/>
      </w:pPr>
      <w:proofErr w:type="spellStart"/>
      <w:r>
        <w:t>aws</w:t>
      </w:r>
      <w:proofErr w:type="spellEnd"/>
      <w:r>
        <w:t xml:space="preserve"> s3api put-bucket-policy \</w:t>
      </w:r>
    </w:p>
    <w:p w14:paraId="20EABE33" w14:textId="77777777" w:rsidR="00000000" w:rsidRDefault="00000000">
      <w:pPr>
        <w:pStyle w:val="HTMLPreformatted"/>
        <w:divId w:val="1053037859"/>
      </w:pPr>
      <w:r>
        <w:t xml:space="preserve">    --bucket my-bucket \</w:t>
      </w:r>
    </w:p>
    <w:p w14:paraId="688F621F" w14:textId="77777777" w:rsidR="00000000" w:rsidRDefault="00000000">
      <w:pPr>
        <w:pStyle w:val="HTMLPreformatted"/>
        <w:divId w:val="1053037859"/>
      </w:pPr>
      <w:r>
        <w:t xml:space="preserve">    --policy file://bucket-policy.json</w:t>
      </w:r>
    </w:p>
    <w:p w14:paraId="5FB436EC" w14:textId="77777777" w:rsidR="00000000" w:rsidRDefault="00000000">
      <w:pPr>
        <w:pStyle w:val="HTMLPreformatted"/>
        <w:divId w:val="2072649970"/>
      </w:pPr>
      <w:r>
        <w:t># Example 2: Require HTTPS only</w:t>
      </w:r>
    </w:p>
    <w:p w14:paraId="1FABD8A6" w14:textId="77777777" w:rsidR="00000000" w:rsidRDefault="00000000">
      <w:pPr>
        <w:pStyle w:val="HTMLPreformatted"/>
        <w:divId w:val="2072649970"/>
      </w:pPr>
      <w:r>
        <w:t>cat &gt; bucket-</w:t>
      </w:r>
      <w:proofErr w:type="spellStart"/>
      <w:proofErr w:type="gramStart"/>
      <w:r>
        <w:t>policy.json</w:t>
      </w:r>
      <w:proofErr w:type="spellEnd"/>
      <w:proofErr w:type="gramEnd"/>
      <w:r>
        <w:t xml:space="preserve"> &lt;&lt; 'EOF'</w:t>
      </w:r>
    </w:p>
    <w:p w14:paraId="1EA314C6" w14:textId="77777777" w:rsidR="00000000" w:rsidRDefault="00000000">
      <w:pPr>
        <w:pStyle w:val="HTMLPreformatted"/>
        <w:divId w:val="2072649970"/>
      </w:pPr>
      <w:r>
        <w:t>{</w:t>
      </w:r>
    </w:p>
    <w:p w14:paraId="7160B9CE" w14:textId="77777777" w:rsidR="00000000" w:rsidRDefault="00000000">
      <w:pPr>
        <w:pStyle w:val="HTMLPreformatted"/>
        <w:divId w:val="2072649970"/>
      </w:pPr>
      <w:r>
        <w:t xml:space="preserve">    "Version": "2012-10-17",</w:t>
      </w:r>
    </w:p>
    <w:p w14:paraId="26C517C9" w14:textId="77777777" w:rsidR="00000000" w:rsidRDefault="00000000">
      <w:pPr>
        <w:pStyle w:val="HTMLPreformatted"/>
        <w:divId w:val="2072649970"/>
      </w:pPr>
      <w:r>
        <w:t xml:space="preserve">    "Statement": [</w:t>
      </w:r>
    </w:p>
    <w:p w14:paraId="722E4EE9" w14:textId="77777777" w:rsidR="00000000" w:rsidRDefault="00000000">
      <w:pPr>
        <w:pStyle w:val="HTMLPreformatted"/>
        <w:divId w:val="2072649970"/>
      </w:pPr>
      <w:r>
        <w:t xml:space="preserve">        {</w:t>
      </w:r>
    </w:p>
    <w:p w14:paraId="75963920" w14:textId="77777777" w:rsidR="00000000" w:rsidRDefault="00000000">
      <w:pPr>
        <w:pStyle w:val="HTMLPreformatted"/>
        <w:divId w:val="2072649970"/>
      </w:pPr>
      <w:r>
        <w:t xml:space="preserve">            "Sid": "</w:t>
      </w:r>
      <w:proofErr w:type="spellStart"/>
      <w:r>
        <w:t>RequireHTTPS</w:t>
      </w:r>
      <w:proofErr w:type="spellEnd"/>
      <w:r>
        <w:t>",</w:t>
      </w:r>
    </w:p>
    <w:p w14:paraId="1F1A83D4" w14:textId="77777777" w:rsidR="00000000" w:rsidRDefault="00000000">
      <w:pPr>
        <w:pStyle w:val="HTMLPreformatted"/>
        <w:divId w:val="2072649970"/>
      </w:pPr>
      <w:r>
        <w:t xml:space="preserve">            "Effect": "Deny",</w:t>
      </w:r>
    </w:p>
    <w:p w14:paraId="57401197" w14:textId="77777777" w:rsidR="00000000" w:rsidRDefault="00000000">
      <w:pPr>
        <w:pStyle w:val="HTMLPreformatted"/>
        <w:divId w:val="2072649970"/>
      </w:pPr>
      <w:r>
        <w:t xml:space="preserve">            "Principal": "*",</w:t>
      </w:r>
    </w:p>
    <w:p w14:paraId="4FEFA2D3" w14:textId="77777777" w:rsidR="00000000" w:rsidRDefault="00000000">
      <w:pPr>
        <w:pStyle w:val="HTMLPreformatted"/>
        <w:divId w:val="2072649970"/>
      </w:pPr>
      <w:r>
        <w:t xml:space="preserve">            "Action": "s</w:t>
      </w:r>
      <w:proofErr w:type="gramStart"/>
      <w:r>
        <w:t>3:*</w:t>
      </w:r>
      <w:proofErr w:type="gramEnd"/>
      <w:r>
        <w:t>",</w:t>
      </w:r>
    </w:p>
    <w:p w14:paraId="374651BE" w14:textId="77777777" w:rsidR="00000000" w:rsidRDefault="00000000">
      <w:pPr>
        <w:pStyle w:val="HTMLPreformatted"/>
        <w:divId w:val="2072649970"/>
      </w:pPr>
      <w:r>
        <w:t xml:space="preserve">            "Resource": [</w:t>
      </w:r>
    </w:p>
    <w:p w14:paraId="1FBABEBE" w14:textId="77777777" w:rsidR="00000000" w:rsidRDefault="00000000">
      <w:pPr>
        <w:pStyle w:val="HTMLPreformatted"/>
        <w:divId w:val="2072649970"/>
      </w:pPr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my-bucket",</w:t>
      </w:r>
    </w:p>
    <w:p w14:paraId="5A3434E5" w14:textId="77777777" w:rsidR="00000000" w:rsidRDefault="00000000">
      <w:pPr>
        <w:pStyle w:val="HTMLPreformatted"/>
        <w:divId w:val="2072649970"/>
      </w:pPr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my-bucket/*"</w:t>
      </w:r>
    </w:p>
    <w:p w14:paraId="1FDE2609" w14:textId="77777777" w:rsidR="00000000" w:rsidRDefault="00000000">
      <w:pPr>
        <w:pStyle w:val="HTMLPreformatted"/>
        <w:divId w:val="2072649970"/>
      </w:pPr>
      <w:r>
        <w:t xml:space="preserve">            ],</w:t>
      </w:r>
    </w:p>
    <w:p w14:paraId="2865EFE0" w14:textId="77777777" w:rsidR="00000000" w:rsidRDefault="00000000">
      <w:pPr>
        <w:pStyle w:val="HTMLPreformatted"/>
        <w:divId w:val="2072649970"/>
      </w:pPr>
      <w:r>
        <w:t xml:space="preserve">            "Condition": {</w:t>
      </w:r>
    </w:p>
    <w:p w14:paraId="69B03E96" w14:textId="77777777" w:rsidR="00000000" w:rsidRDefault="00000000">
      <w:pPr>
        <w:pStyle w:val="HTMLPreformatted"/>
        <w:divId w:val="2072649970"/>
      </w:pPr>
      <w:r>
        <w:t xml:space="preserve">                "Bool": {</w:t>
      </w:r>
    </w:p>
    <w:p w14:paraId="295DF502" w14:textId="77777777" w:rsidR="00000000" w:rsidRDefault="00000000">
      <w:pPr>
        <w:pStyle w:val="HTMLPreformatted"/>
        <w:divId w:val="2072649970"/>
      </w:pPr>
      <w:r>
        <w:t xml:space="preserve">                    "</w:t>
      </w:r>
      <w:proofErr w:type="spellStart"/>
      <w:proofErr w:type="gramStart"/>
      <w:r>
        <w:t>aws:SecureTransport</w:t>
      </w:r>
      <w:proofErr w:type="spellEnd"/>
      <w:proofErr w:type="gramEnd"/>
      <w:r>
        <w:t>": "false"</w:t>
      </w:r>
    </w:p>
    <w:p w14:paraId="148D1284" w14:textId="77777777" w:rsidR="00000000" w:rsidRDefault="00000000">
      <w:pPr>
        <w:pStyle w:val="HTMLPreformatted"/>
        <w:divId w:val="2072649970"/>
      </w:pPr>
      <w:r>
        <w:t xml:space="preserve">                }</w:t>
      </w:r>
    </w:p>
    <w:p w14:paraId="030BFBB1" w14:textId="77777777" w:rsidR="00000000" w:rsidRDefault="00000000">
      <w:pPr>
        <w:pStyle w:val="HTMLPreformatted"/>
        <w:divId w:val="2072649970"/>
      </w:pPr>
      <w:r>
        <w:t xml:space="preserve">            }</w:t>
      </w:r>
    </w:p>
    <w:p w14:paraId="7DC36F71" w14:textId="77777777" w:rsidR="00000000" w:rsidRDefault="00000000">
      <w:pPr>
        <w:pStyle w:val="HTMLPreformatted"/>
        <w:divId w:val="2072649970"/>
      </w:pPr>
      <w:r>
        <w:t xml:space="preserve">        }</w:t>
      </w:r>
    </w:p>
    <w:p w14:paraId="4D974075" w14:textId="77777777" w:rsidR="00000000" w:rsidRDefault="00000000">
      <w:pPr>
        <w:pStyle w:val="HTMLPreformatted"/>
        <w:divId w:val="2072649970"/>
      </w:pPr>
      <w:r>
        <w:t xml:space="preserve">    ]</w:t>
      </w:r>
    </w:p>
    <w:p w14:paraId="3E90A364" w14:textId="77777777" w:rsidR="00000000" w:rsidRDefault="00000000">
      <w:pPr>
        <w:pStyle w:val="HTMLPreformatted"/>
        <w:divId w:val="2072649970"/>
      </w:pPr>
      <w:r>
        <w:lastRenderedPageBreak/>
        <w:t>}</w:t>
      </w:r>
    </w:p>
    <w:p w14:paraId="4DD919D4" w14:textId="77777777" w:rsidR="00000000" w:rsidRDefault="00000000">
      <w:pPr>
        <w:pStyle w:val="HTMLPreformatted"/>
        <w:divId w:val="2072649970"/>
      </w:pPr>
      <w:r>
        <w:t>EOF</w:t>
      </w:r>
    </w:p>
    <w:p w14:paraId="1CC0C670" w14:textId="77777777" w:rsidR="00000000" w:rsidRDefault="00000000">
      <w:pPr>
        <w:pStyle w:val="HTMLPreformatted"/>
        <w:divId w:val="1676805351"/>
      </w:pPr>
      <w:r>
        <w:t># Example 3: Allow CloudFront only (OAC)</w:t>
      </w:r>
    </w:p>
    <w:p w14:paraId="2A898A29" w14:textId="77777777" w:rsidR="00000000" w:rsidRDefault="00000000">
      <w:pPr>
        <w:pStyle w:val="HTMLPreformatted"/>
        <w:divId w:val="1676805351"/>
      </w:pPr>
      <w:r>
        <w:t>cat &gt; bucket-</w:t>
      </w:r>
      <w:proofErr w:type="spellStart"/>
      <w:proofErr w:type="gramStart"/>
      <w:r>
        <w:t>policy.json</w:t>
      </w:r>
      <w:proofErr w:type="spellEnd"/>
      <w:proofErr w:type="gramEnd"/>
      <w:r>
        <w:t xml:space="preserve"> &lt;&lt; 'EOF'</w:t>
      </w:r>
    </w:p>
    <w:p w14:paraId="798607B4" w14:textId="77777777" w:rsidR="00000000" w:rsidRDefault="00000000">
      <w:pPr>
        <w:pStyle w:val="HTMLPreformatted"/>
        <w:divId w:val="1676805351"/>
      </w:pPr>
      <w:r>
        <w:t>{</w:t>
      </w:r>
    </w:p>
    <w:p w14:paraId="25E2892A" w14:textId="77777777" w:rsidR="00000000" w:rsidRDefault="00000000">
      <w:pPr>
        <w:pStyle w:val="HTMLPreformatted"/>
        <w:divId w:val="1676805351"/>
      </w:pPr>
      <w:r>
        <w:t xml:space="preserve">    "Version": "2012-10-17",</w:t>
      </w:r>
    </w:p>
    <w:p w14:paraId="7EB4E500" w14:textId="77777777" w:rsidR="00000000" w:rsidRDefault="00000000">
      <w:pPr>
        <w:pStyle w:val="HTMLPreformatted"/>
        <w:divId w:val="1676805351"/>
      </w:pPr>
      <w:r>
        <w:t xml:space="preserve">    "Statement": [</w:t>
      </w:r>
    </w:p>
    <w:p w14:paraId="7CC21B8B" w14:textId="77777777" w:rsidR="00000000" w:rsidRDefault="00000000">
      <w:pPr>
        <w:pStyle w:val="HTMLPreformatted"/>
        <w:divId w:val="1676805351"/>
      </w:pPr>
      <w:r>
        <w:t xml:space="preserve">        {</w:t>
      </w:r>
    </w:p>
    <w:p w14:paraId="3DA7AF17" w14:textId="77777777" w:rsidR="00000000" w:rsidRDefault="00000000">
      <w:pPr>
        <w:pStyle w:val="HTMLPreformatted"/>
        <w:divId w:val="1676805351"/>
      </w:pPr>
      <w:r>
        <w:t xml:space="preserve">            "Sid": "</w:t>
      </w:r>
      <w:proofErr w:type="spellStart"/>
      <w:r>
        <w:t>AllowCloudFrontOAC</w:t>
      </w:r>
      <w:proofErr w:type="spellEnd"/>
      <w:r>
        <w:t>",</w:t>
      </w:r>
    </w:p>
    <w:p w14:paraId="64F4C81D" w14:textId="77777777" w:rsidR="00000000" w:rsidRDefault="00000000">
      <w:pPr>
        <w:pStyle w:val="HTMLPreformatted"/>
        <w:divId w:val="1676805351"/>
      </w:pPr>
      <w:r>
        <w:t xml:space="preserve">            "Effect": "Allow",</w:t>
      </w:r>
    </w:p>
    <w:p w14:paraId="1DADFAAC" w14:textId="77777777" w:rsidR="00000000" w:rsidRDefault="00000000">
      <w:pPr>
        <w:pStyle w:val="HTMLPreformatted"/>
        <w:divId w:val="1676805351"/>
      </w:pPr>
      <w:r>
        <w:t xml:space="preserve">            "Principal": {</w:t>
      </w:r>
    </w:p>
    <w:p w14:paraId="36764ECF" w14:textId="77777777" w:rsidR="00000000" w:rsidRDefault="00000000">
      <w:pPr>
        <w:pStyle w:val="HTMLPreformatted"/>
        <w:divId w:val="1676805351"/>
      </w:pPr>
      <w:r>
        <w:t xml:space="preserve">                "Service": "cloudfront.amazonaws.com"</w:t>
      </w:r>
    </w:p>
    <w:p w14:paraId="73BA291F" w14:textId="77777777" w:rsidR="00000000" w:rsidRDefault="00000000">
      <w:pPr>
        <w:pStyle w:val="HTMLPreformatted"/>
        <w:divId w:val="1676805351"/>
      </w:pPr>
      <w:r>
        <w:t xml:space="preserve">            },</w:t>
      </w:r>
    </w:p>
    <w:p w14:paraId="47C886DE" w14:textId="77777777" w:rsidR="00000000" w:rsidRDefault="00000000">
      <w:pPr>
        <w:pStyle w:val="HTMLPreformatted"/>
        <w:divId w:val="1676805351"/>
      </w:pPr>
      <w:r>
        <w:t xml:space="preserve">            "Action": "s</w:t>
      </w:r>
      <w:proofErr w:type="gramStart"/>
      <w:r>
        <w:t>3:GetObject</w:t>
      </w:r>
      <w:proofErr w:type="gramEnd"/>
      <w:r>
        <w:t>",</w:t>
      </w:r>
    </w:p>
    <w:p w14:paraId="72EACF2F" w14:textId="77777777" w:rsidR="00000000" w:rsidRDefault="00000000">
      <w:pPr>
        <w:pStyle w:val="HTMLPreformatted"/>
        <w:divId w:val="1676805351"/>
      </w:pPr>
      <w:r>
        <w:t xml:space="preserve">      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my-bucket/*",</w:t>
      </w:r>
    </w:p>
    <w:p w14:paraId="351B246D" w14:textId="77777777" w:rsidR="00000000" w:rsidRDefault="00000000">
      <w:pPr>
        <w:pStyle w:val="HTMLPreformatted"/>
        <w:divId w:val="1676805351"/>
      </w:pPr>
      <w:r>
        <w:t xml:space="preserve">            "Condition": {</w:t>
      </w:r>
    </w:p>
    <w:p w14:paraId="6D51483B" w14:textId="77777777" w:rsidR="00000000" w:rsidRDefault="00000000">
      <w:pPr>
        <w:pStyle w:val="HTMLPreformatted"/>
        <w:divId w:val="1676805351"/>
      </w:pPr>
      <w:r>
        <w:t xml:space="preserve">                "</w:t>
      </w:r>
      <w:proofErr w:type="spellStart"/>
      <w:r>
        <w:t>StringEquals</w:t>
      </w:r>
      <w:proofErr w:type="spellEnd"/>
      <w:r>
        <w:t>": {</w:t>
      </w:r>
    </w:p>
    <w:p w14:paraId="624CE915" w14:textId="77777777" w:rsidR="00000000" w:rsidRDefault="00000000">
      <w:pPr>
        <w:pStyle w:val="HTMLPreformatted"/>
        <w:divId w:val="1676805351"/>
      </w:pPr>
      <w:r>
        <w:t xml:space="preserve">                    "</w:t>
      </w:r>
      <w:proofErr w:type="spellStart"/>
      <w:proofErr w:type="gramStart"/>
      <w:r>
        <w:t>AWS:SourceArn</w:t>
      </w:r>
      <w:proofErr w:type="spellEnd"/>
      <w:proofErr w:type="gramEnd"/>
      <w:r>
        <w:t>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cloudfront</w:t>
      </w:r>
      <w:proofErr w:type="spellEnd"/>
      <w:r>
        <w:t>::123456789012:distribution</w:t>
      </w:r>
      <w:proofErr w:type="gramEnd"/>
      <w:r>
        <w:t>/EDFDVBD6EXAMPLE"</w:t>
      </w:r>
    </w:p>
    <w:p w14:paraId="3B96A8F7" w14:textId="77777777" w:rsidR="00000000" w:rsidRDefault="00000000">
      <w:pPr>
        <w:pStyle w:val="HTMLPreformatted"/>
        <w:divId w:val="1676805351"/>
      </w:pPr>
      <w:r>
        <w:t xml:space="preserve">                }</w:t>
      </w:r>
    </w:p>
    <w:p w14:paraId="1DDCD982" w14:textId="77777777" w:rsidR="00000000" w:rsidRDefault="00000000">
      <w:pPr>
        <w:pStyle w:val="HTMLPreformatted"/>
        <w:divId w:val="1676805351"/>
      </w:pPr>
      <w:r>
        <w:t xml:space="preserve">            }</w:t>
      </w:r>
    </w:p>
    <w:p w14:paraId="3C911888" w14:textId="77777777" w:rsidR="00000000" w:rsidRDefault="00000000">
      <w:pPr>
        <w:pStyle w:val="HTMLPreformatted"/>
        <w:divId w:val="1676805351"/>
      </w:pPr>
      <w:r>
        <w:t xml:space="preserve">        }</w:t>
      </w:r>
    </w:p>
    <w:p w14:paraId="2566FE1D" w14:textId="77777777" w:rsidR="00000000" w:rsidRDefault="00000000">
      <w:pPr>
        <w:pStyle w:val="HTMLPreformatted"/>
        <w:divId w:val="1676805351"/>
      </w:pPr>
      <w:r>
        <w:t xml:space="preserve">    ]</w:t>
      </w:r>
    </w:p>
    <w:p w14:paraId="7B2F56CE" w14:textId="77777777" w:rsidR="00000000" w:rsidRDefault="00000000">
      <w:pPr>
        <w:pStyle w:val="HTMLPreformatted"/>
        <w:divId w:val="1676805351"/>
      </w:pPr>
      <w:r>
        <w:t>}</w:t>
      </w:r>
    </w:p>
    <w:p w14:paraId="6222067C" w14:textId="77777777" w:rsidR="00000000" w:rsidRDefault="00000000">
      <w:pPr>
        <w:pStyle w:val="HTMLPreformatted"/>
        <w:divId w:val="1676805351"/>
      </w:pPr>
      <w:r>
        <w:t>EOF</w:t>
      </w:r>
    </w:p>
    <w:p w14:paraId="0A013C53" w14:textId="77777777" w:rsidR="00BE7BE9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05752FA2">
          <v:rect id="_x0000_i1044" style="width:468pt;height:.85pt" o:hralign="center" o:hrstd="t" o:hr="t" fillcolor="#a0a0a0" stroked="f"/>
        </w:pict>
      </w:r>
    </w:p>
    <w:p w14:paraId="345B6094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644EA3BD" wp14:editId="37EC7795">
            <wp:extent cx="5943600" cy="311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4DE9D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</w:pPr>
      <w:r>
        <w:t xml:space="preserve">S3 policies - example for </w:t>
      </w:r>
      <w:proofErr w:type="spellStart"/>
      <w:r>
        <w:t>restriciting</w:t>
      </w:r>
      <w:proofErr w:type="spellEnd"/>
      <w:r>
        <w:t xml:space="preserve"> from region - </w:t>
      </w:r>
    </w:p>
    <w:p w14:paraId="5A2D0680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</w:pPr>
    </w:p>
    <w:p w14:paraId="0C5F31B2" w14:textId="77777777" w:rsidR="00BE7BE9" w:rsidRDefault="00BE7BE9" w:rsidP="00BE7BE9">
      <w:r>
        <w:t>{</w:t>
      </w:r>
    </w:p>
    <w:p w14:paraId="3B02414C" w14:textId="77777777" w:rsidR="00BE7BE9" w:rsidRDefault="00BE7BE9" w:rsidP="00BE7BE9">
      <w:r>
        <w:t xml:space="preserve">    "Version": "2012-10-17",</w:t>
      </w:r>
    </w:p>
    <w:p w14:paraId="608FCCF6" w14:textId="77777777" w:rsidR="00BE7BE9" w:rsidRDefault="00BE7BE9" w:rsidP="00BE7BE9">
      <w:r>
        <w:t xml:space="preserve">    "Statement": [</w:t>
      </w:r>
    </w:p>
    <w:p w14:paraId="07B6D6BB" w14:textId="77777777" w:rsidR="00BE7BE9" w:rsidRDefault="00BE7BE9" w:rsidP="00BE7BE9">
      <w:r>
        <w:t xml:space="preserve">        {</w:t>
      </w:r>
    </w:p>
    <w:p w14:paraId="0C5883DA" w14:textId="77777777" w:rsidR="00BE7BE9" w:rsidRDefault="00BE7BE9" w:rsidP="00BE7BE9">
      <w:r>
        <w:t xml:space="preserve">            "Sid": "</w:t>
      </w:r>
      <w:proofErr w:type="spellStart"/>
      <w:r>
        <w:t>AllowOnlyFromSpecificRegions</w:t>
      </w:r>
      <w:proofErr w:type="spellEnd"/>
      <w:r>
        <w:t>",</w:t>
      </w:r>
    </w:p>
    <w:p w14:paraId="3AC6F359" w14:textId="77777777" w:rsidR="00BE7BE9" w:rsidRDefault="00BE7BE9" w:rsidP="00BE7BE9">
      <w:r>
        <w:lastRenderedPageBreak/>
        <w:t xml:space="preserve">            "Effect": "Deny",</w:t>
      </w:r>
    </w:p>
    <w:p w14:paraId="7D727D29" w14:textId="77777777" w:rsidR="00BE7BE9" w:rsidRDefault="00BE7BE9" w:rsidP="00BE7BE9">
      <w:r>
        <w:t xml:space="preserve">            "Principal": "*",</w:t>
      </w:r>
    </w:p>
    <w:p w14:paraId="2C389A50" w14:textId="77777777" w:rsidR="00BE7BE9" w:rsidRDefault="00BE7BE9" w:rsidP="00BE7BE9">
      <w:r>
        <w:t xml:space="preserve">            "Action": "s</w:t>
      </w:r>
      <w:proofErr w:type="gramStart"/>
      <w:r>
        <w:t>3:*</w:t>
      </w:r>
      <w:proofErr w:type="gramEnd"/>
      <w:r>
        <w:t>",</w:t>
      </w:r>
    </w:p>
    <w:p w14:paraId="1284B1D4" w14:textId="77777777" w:rsidR="00BE7BE9" w:rsidRDefault="00BE7BE9" w:rsidP="00BE7BE9">
      <w:r>
        <w:t xml:space="preserve">            "Resource": [</w:t>
      </w:r>
    </w:p>
    <w:p w14:paraId="07A6BF6D" w14:textId="77777777" w:rsidR="00BE7BE9" w:rsidRDefault="00BE7BE9" w:rsidP="00BE7BE9"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>
        <w:t>zenclass-devops</w:t>
      </w:r>
      <w:proofErr w:type="spellEnd"/>
      <w:r>
        <w:t>",</w:t>
      </w:r>
    </w:p>
    <w:p w14:paraId="230A6EEC" w14:textId="77777777" w:rsidR="00BE7BE9" w:rsidRDefault="00BE7BE9" w:rsidP="00BE7BE9"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>
        <w:t>zenclass-devops</w:t>
      </w:r>
      <w:proofErr w:type="spellEnd"/>
      <w:r>
        <w:t>/*"</w:t>
      </w:r>
    </w:p>
    <w:p w14:paraId="624E21A8" w14:textId="77777777" w:rsidR="00BE7BE9" w:rsidRDefault="00BE7BE9" w:rsidP="00BE7BE9">
      <w:r>
        <w:t xml:space="preserve">            ],</w:t>
      </w:r>
    </w:p>
    <w:p w14:paraId="6A6E26A2" w14:textId="77777777" w:rsidR="00BE7BE9" w:rsidRDefault="00BE7BE9" w:rsidP="00BE7BE9">
      <w:r>
        <w:t xml:space="preserve">            "Condition": {</w:t>
      </w:r>
    </w:p>
    <w:p w14:paraId="1ECD17AE" w14:textId="77777777" w:rsidR="00BE7BE9" w:rsidRDefault="00BE7BE9" w:rsidP="00BE7BE9">
      <w:r>
        <w:t xml:space="preserve">                "</w:t>
      </w:r>
      <w:proofErr w:type="spellStart"/>
      <w:r>
        <w:t>StringNotEquals</w:t>
      </w:r>
      <w:proofErr w:type="spellEnd"/>
      <w:r>
        <w:t>": {</w:t>
      </w:r>
    </w:p>
    <w:p w14:paraId="3D12273B" w14:textId="77777777" w:rsidR="00BE7BE9" w:rsidRDefault="00BE7BE9" w:rsidP="00BE7BE9">
      <w:r>
        <w:t xml:space="preserve">                    "</w:t>
      </w:r>
      <w:proofErr w:type="spellStart"/>
      <w:proofErr w:type="gramStart"/>
      <w:r>
        <w:t>aws:RequestedRegion</w:t>
      </w:r>
      <w:proofErr w:type="spellEnd"/>
      <w:proofErr w:type="gramEnd"/>
      <w:r>
        <w:t>": "eu-west-1"</w:t>
      </w:r>
    </w:p>
    <w:p w14:paraId="7C77E509" w14:textId="77777777" w:rsidR="00BE7BE9" w:rsidRDefault="00BE7BE9" w:rsidP="00BE7BE9">
      <w:r>
        <w:t xml:space="preserve">                }</w:t>
      </w:r>
    </w:p>
    <w:p w14:paraId="1E9A8BF9" w14:textId="77777777" w:rsidR="00BE7BE9" w:rsidRDefault="00BE7BE9" w:rsidP="00BE7BE9">
      <w:r>
        <w:t xml:space="preserve">            }</w:t>
      </w:r>
    </w:p>
    <w:p w14:paraId="29F8931E" w14:textId="77777777" w:rsidR="00BE7BE9" w:rsidRDefault="00BE7BE9" w:rsidP="00BE7BE9">
      <w:r>
        <w:t xml:space="preserve">        }</w:t>
      </w:r>
    </w:p>
    <w:p w14:paraId="4030C090" w14:textId="77777777" w:rsidR="00BE7BE9" w:rsidRDefault="00BE7BE9" w:rsidP="00BE7BE9">
      <w:r>
        <w:t xml:space="preserve">    ]</w:t>
      </w:r>
    </w:p>
    <w:p w14:paraId="295825E9" w14:textId="77777777" w:rsidR="00BE7BE9" w:rsidRDefault="00BE7BE9" w:rsidP="00BE7BE9">
      <w:r>
        <w:t>}</w:t>
      </w:r>
    </w:p>
    <w:p w14:paraId="35B32E11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</w:pPr>
    </w:p>
    <w:p w14:paraId="45BEFA6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 xml:space="preserve">8.3 </w:t>
      </w:r>
      <w:proofErr w:type="spellStart"/>
      <w:r>
        <w:rPr>
          <w:rFonts w:eastAsia="Times New Roman"/>
        </w:rPr>
        <w:t>Presigned</w:t>
      </w:r>
      <w:proofErr w:type="spellEnd"/>
      <w:r>
        <w:rPr>
          <w:rFonts w:eastAsia="Times New Roman"/>
        </w:rPr>
        <w:t xml:space="preserve"> URLs</w:t>
      </w:r>
    </w:p>
    <w:p w14:paraId="4A98238B" w14:textId="77777777" w:rsidR="00000000" w:rsidRDefault="00000000">
      <w:pPr>
        <w:pStyle w:val="HTMLPreformatted"/>
        <w:divId w:val="188501633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9987033" w14:textId="77777777" w:rsidR="00000000" w:rsidRDefault="00000000">
      <w:pPr>
        <w:pStyle w:val="HTMLPreformatted"/>
        <w:divId w:val="1885016339"/>
      </w:pPr>
      <w:r>
        <w:t>│                     PRESIGNED URLs                                       │</w:t>
      </w:r>
    </w:p>
    <w:p w14:paraId="78153329" w14:textId="77777777" w:rsidR="00000000" w:rsidRDefault="00000000">
      <w:pPr>
        <w:pStyle w:val="HTMLPreformatted"/>
        <w:divId w:val="1885016339"/>
      </w:pPr>
      <w:r>
        <w:t>│                                                                          │</w:t>
      </w:r>
    </w:p>
    <w:p w14:paraId="6058958B" w14:textId="77777777" w:rsidR="00000000" w:rsidRDefault="00000000">
      <w:pPr>
        <w:pStyle w:val="HTMLPreformatted"/>
        <w:divId w:val="1885016339"/>
      </w:pPr>
      <w:r>
        <w:t>│   Generate temporary, time-limited access to private objects            │</w:t>
      </w:r>
    </w:p>
    <w:p w14:paraId="416DD3D5" w14:textId="77777777" w:rsidR="00000000" w:rsidRDefault="00000000">
      <w:pPr>
        <w:pStyle w:val="HTMLPreformatted"/>
        <w:divId w:val="1885016339"/>
      </w:pPr>
      <w:r>
        <w:t>│                                                                          │</w:t>
      </w:r>
    </w:p>
    <w:p w14:paraId="2D646028" w14:textId="77777777" w:rsidR="00000000" w:rsidRDefault="00000000">
      <w:pPr>
        <w:pStyle w:val="HTMLPreformatted"/>
        <w:divId w:val="1885016339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7EC9A6D5" w14:textId="77777777" w:rsidR="00000000" w:rsidRDefault="00000000">
      <w:pPr>
        <w:pStyle w:val="HTMLPreformatted"/>
        <w:divId w:val="1885016339"/>
      </w:pPr>
      <w:r>
        <w:t>│   │                                                                  │   │</w:t>
      </w:r>
    </w:p>
    <w:p w14:paraId="19124473" w14:textId="77777777" w:rsidR="00000000" w:rsidRDefault="00000000">
      <w:pPr>
        <w:pStyle w:val="HTMLPreformatted"/>
        <w:divId w:val="1885016339"/>
      </w:pPr>
      <w:r>
        <w:t xml:space="preserve">│   │   1. Your Server generates </w:t>
      </w:r>
      <w:proofErr w:type="spellStart"/>
      <w:r>
        <w:t>presigned</w:t>
      </w:r>
      <w:proofErr w:type="spellEnd"/>
      <w:r>
        <w:t xml:space="preserve"> URL                        │   │</w:t>
      </w:r>
    </w:p>
    <w:p w14:paraId="6CD8A80C" w14:textId="77777777" w:rsidR="00000000" w:rsidRDefault="00000000">
      <w:pPr>
        <w:pStyle w:val="HTMLPreformatted"/>
        <w:divId w:val="1885016339"/>
      </w:pPr>
      <w:r>
        <w:t xml:space="preserve">│   │   </w:t>
      </w:r>
      <w:proofErr w:type="gramStart"/>
      <w:r>
        <w:t xml:space="preserve">   (</w:t>
      </w:r>
      <w:proofErr w:type="gramEnd"/>
      <w:r>
        <w:t xml:space="preserve">using AWS </w:t>
      </w:r>
      <w:proofErr w:type="gramStart"/>
      <w:r>
        <w:t xml:space="preserve">credentials)   </w:t>
      </w:r>
      <w:proofErr w:type="gramEnd"/>
      <w:r>
        <w:t xml:space="preserve">                                 │   │</w:t>
      </w:r>
    </w:p>
    <w:p w14:paraId="4EB3BE02" w14:textId="77777777" w:rsidR="00000000" w:rsidRDefault="00000000">
      <w:pPr>
        <w:pStyle w:val="HTMLPreformatted"/>
        <w:divId w:val="1885016339"/>
      </w:pPr>
      <w:r>
        <w:t>│   │                    │                                             │   │</w:t>
      </w:r>
    </w:p>
    <w:p w14:paraId="608D310F" w14:textId="77777777" w:rsidR="00000000" w:rsidRDefault="00000000">
      <w:pPr>
        <w:pStyle w:val="HTMLPreformatted"/>
        <w:divId w:val="1885016339"/>
      </w:pPr>
      <w:r>
        <w:t>│   │                    ▼                                             │   │</w:t>
      </w:r>
    </w:p>
    <w:p w14:paraId="23A00097" w14:textId="77777777" w:rsidR="00000000" w:rsidRDefault="00000000">
      <w:pPr>
        <w:pStyle w:val="HTMLPreformatted"/>
        <w:divId w:val="1885016339"/>
      </w:pPr>
      <w:r>
        <w:t>│   │   2. URL: https://bucket.s3.amazonaws.com/file.pdf              │   │</w:t>
      </w:r>
    </w:p>
    <w:p w14:paraId="4C436929" w14:textId="77777777" w:rsidR="00000000" w:rsidRDefault="00000000">
      <w:pPr>
        <w:pStyle w:val="HTMLPreformatted"/>
        <w:divId w:val="1885016339"/>
      </w:pPr>
      <w:r>
        <w:t xml:space="preserve">│   │         </w:t>
      </w:r>
      <w:proofErr w:type="gramStart"/>
      <w:r>
        <w:t xml:space="preserve">  ?X</w:t>
      </w:r>
      <w:proofErr w:type="gramEnd"/>
      <w:r>
        <w:t>-</w:t>
      </w:r>
      <w:proofErr w:type="spellStart"/>
      <w:r>
        <w:t>Amz</w:t>
      </w:r>
      <w:proofErr w:type="spellEnd"/>
      <w:r>
        <w:t>-Algorithm=AWS4-HMAC-SHA256                     │   │</w:t>
      </w:r>
    </w:p>
    <w:p w14:paraId="51262E99" w14:textId="77777777" w:rsidR="00000000" w:rsidRDefault="00000000">
      <w:pPr>
        <w:pStyle w:val="HTMLPreformatted"/>
        <w:divId w:val="1885016339"/>
      </w:pPr>
      <w:r>
        <w:t>│   │           &amp;X-</w:t>
      </w:r>
      <w:proofErr w:type="spellStart"/>
      <w:r>
        <w:t>Amz</w:t>
      </w:r>
      <w:proofErr w:type="spellEnd"/>
      <w:r>
        <w:t>-Credential=AKIA.../s3/aws4_request             │   │</w:t>
      </w:r>
    </w:p>
    <w:p w14:paraId="40D68237" w14:textId="77777777" w:rsidR="00000000" w:rsidRDefault="00000000">
      <w:pPr>
        <w:pStyle w:val="HTMLPreformatted"/>
        <w:divId w:val="1885016339"/>
      </w:pPr>
      <w:r>
        <w:t>│   │           &amp;X-</w:t>
      </w:r>
      <w:proofErr w:type="spellStart"/>
      <w:r>
        <w:t>Amz</w:t>
      </w:r>
      <w:proofErr w:type="spellEnd"/>
      <w:r>
        <w:t>-Date=20240115T120000Z                          │   │</w:t>
      </w:r>
    </w:p>
    <w:p w14:paraId="004E61A2" w14:textId="77777777" w:rsidR="00000000" w:rsidRDefault="00000000">
      <w:pPr>
        <w:pStyle w:val="HTMLPreformatted"/>
        <w:divId w:val="1885016339"/>
      </w:pPr>
      <w:r>
        <w:t>│   │           &amp;X-</w:t>
      </w:r>
      <w:proofErr w:type="spellStart"/>
      <w:r>
        <w:t>Amz</w:t>
      </w:r>
      <w:proofErr w:type="spellEnd"/>
      <w:r>
        <w:t>-Expires=3600                                   │   │</w:t>
      </w:r>
    </w:p>
    <w:p w14:paraId="5A043BAC" w14:textId="77777777" w:rsidR="00000000" w:rsidRDefault="00000000">
      <w:pPr>
        <w:pStyle w:val="HTMLPreformatted"/>
        <w:divId w:val="1885016339"/>
      </w:pPr>
      <w:r>
        <w:t>│   │           &amp;X-</w:t>
      </w:r>
      <w:proofErr w:type="spellStart"/>
      <w:r>
        <w:t>Amz</w:t>
      </w:r>
      <w:proofErr w:type="spellEnd"/>
      <w:r>
        <w:t>-Signature=abc123...                            │   │</w:t>
      </w:r>
    </w:p>
    <w:p w14:paraId="6F721BAF" w14:textId="77777777" w:rsidR="00000000" w:rsidRDefault="00000000">
      <w:pPr>
        <w:pStyle w:val="HTMLPreformatted"/>
        <w:divId w:val="1885016339"/>
      </w:pPr>
      <w:r>
        <w:t>│   │                    │                                             │   │</w:t>
      </w:r>
    </w:p>
    <w:p w14:paraId="079D0DE0" w14:textId="77777777" w:rsidR="00000000" w:rsidRDefault="00000000">
      <w:pPr>
        <w:pStyle w:val="HTMLPreformatted"/>
        <w:divId w:val="1885016339"/>
      </w:pPr>
      <w:r>
        <w:t>│   │                    ▼                                             │   │</w:t>
      </w:r>
    </w:p>
    <w:p w14:paraId="2F2A033F" w14:textId="77777777" w:rsidR="00000000" w:rsidRDefault="00000000">
      <w:pPr>
        <w:pStyle w:val="HTMLPreformatted"/>
        <w:divId w:val="1885016339"/>
      </w:pPr>
      <w:r>
        <w:t xml:space="preserve">│   │   3. User accesses URL directly (no AWS credentials </w:t>
      </w:r>
      <w:proofErr w:type="gramStart"/>
      <w:r>
        <w:t xml:space="preserve">needed)   </w:t>
      </w:r>
      <w:proofErr w:type="gramEnd"/>
      <w:r>
        <w:t xml:space="preserve">  │   │</w:t>
      </w:r>
    </w:p>
    <w:p w14:paraId="79CB5C8D" w14:textId="77777777" w:rsidR="00000000" w:rsidRDefault="00000000">
      <w:pPr>
        <w:pStyle w:val="HTMLPreformatted"/>
        <w:divId w:val="1885016339"/>
      </w:pPr>
      <w:r>
        <w:t>│   │                    │                                             │   │</w:t>
      </w:r>
    </w:p>
    <w:p w14:paraId="09AA972B" w14:textId="77777777" w:rsidR="00000000" w:rsidRDefault="00000000">
      <w:pPr>
        <w:pStyle w:val="HTMLPreformatted"/>
        <w:divId w:val="1885016339"/>
      </w:pPr>
      <w:r>
        <w:t>│   │                    ▼                                             │   │</w:t>
      </w:r>
    </w:p>
    <w:p w14:paraId="70760F88" w14:textId="77777777" w:rsidR="00000000" w:rsidRDefault="00000000">
      <w:pPr>
        <w:pStyle w:val="HTMLPreformatted"/>
        <w:divId w:val="1885016339"/>
      </w:pPr>
      <w:r>
        <w:t>│   │   4. S3 validates signature and expiry, returns object          │   │</w:t>
      </w:r>
    </w:p>
    <w:p w14:paraId="7C3EB61C" w14:textId="77777777" w:rsidR="00000000" w:rsidRDefault="00000000">
      <w:pPr>
        <w:pStyle w:val="HTMLPreformatted"/>
        <w:divId w:val="1885016339"/>
      </w:pPr>
      <w:r>
        <w:t>│   │                                                                  │   │</w:t>
      </w:r>
    </w:p>
    <w:p w14:paraId="0CDD4AFC" w14:textId="77777777" w:rsidR="00000000" w:rsidRDefault="00000000">
      <w:pPr>
        <w:pStyle w:val="HTMLPreformatted"/>
        <w:divId w:val="1885016339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20924DEF" w14:textId="77777777" w:rsidR="00000000" w:rsidRDefault="00000000">
      <w:pPr>
        <w:pStyle w:val="HTMLPreformatted"/>
        <w:divId w:val="1885016339"/>
      </w:pPr>
      <w:r>
        <w:t>│                                                                          │</w:t>
      </w:r>
    </w:p>
    <w:p w14:paraId="27C49FFE" w14:textId="77777777" w:rsidR="00000000" w:rsidRDefault="00000000">
      <w:pPr>
        <w:pStyle w:val="HTMLPreformatted"/>
        <w:divId w:val="1885016339"/>
      </w:pPr>
      <w:r>
        <w:t>│   Use Cases:                                                             │</w:t>
      </w:r>
    </w:p>
    <w:p w14:paraId="3D3AA8C4" w14:textId="77777777" w:rsidR="00000000" w:rsidRDefault="00000000">
      <w:pPr>
        <w:pStyle w:val="HTMLPreformatted"/>
        <w:divId w:val="1885016339"/>
      </w:pPr>
      <w:r>
        <w:t>│   • Temporary download links                                            │</w:t>
      </w:r>
    </w:p>
    <w:p w14:paraId="0E694AB6" w14:textId="77777777" w:rsidR="00000000" w:rsidRDefault="00000000">
      <w:pPr>
        <w:pStyle w:val="HTMLPreformatted"/>
        <w:divId w:val="1885016339"/>
      </w:pPr>
      <w:r>
        <w:t>│   • Upload forms without exposing credentials                           │</w:t>
      </w:r>
    </w:p>
    <w:p w14:paraId="7863E3FB" w14:textId="77777777" w:rsidR="00000000" w:rsidRDefault="00000000">
      <w:pPr>
        <w:pStyle w:val="HTMLPreformatted"/>
        <w:divId w:val="1885016339"/>
      </w:pPr>
      <w:r>
        <w:t>│   • Sharing private files                                               │</w:t>
      </w:r>
    </w:p>
    <w:p w14:paraId="2B2E1968" w14:textId="77777777" w:rsidR="00000000" w:rsidRDefault="00000000">
      <w:pPr>
        <w:pStyle w:val="HTMLPreformatted"/>
        <w:divId w:val="1885016339"/>
      </w:pPr>
      <w:r>
        <w:t>│                                                                          │</w:t>
      </w:r>
    </w:p>
    <w:p w14:paraId="22918320" w14:textId="77777777" w:rsidR="00000000" w:rsidRDefault="00000000">
      <w:pPr>
        <w:pStyle w:val="HTMLPreformatted"/>
        <w:divId w:val="188501633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3601C05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CLI Method</w:t>
      </w:r>
    </w:p>
    <w:p w14:paraId="591FCAE6" w14:textId="77777777" w:rsidR="00000000" w:rsidRDefault="00000000">
      <w:pPr>
        <w:pStyle w:val="HTMLPreformatted"/>
        <w:divId w:val="2072843957"/>
      </w:pPr>
      <w:r>
        <w:t xml:space="preserve"># Generate </w:t>
      </w:r>
      <w:proofErr w:type="spellStart"/>
      <w:r>
        <w:t>presigned</w:t>
      </w:r>
      <w:proofErr w:type="spellEnd"/>
      <w:r>
        <w:t xml:space="preserve"> URL for download (GET)</w:t>
      </w:r>
    </w:p>
    <w:p w14:paraId="33B7C6A7" w14:textId="77777777" w:rsidR="00000000" w:rsidRDefault="00000000">
      <w:pPr>
        <w:pStyle w:val="HTMLPreformatted"/>
        <w:divId w:val="2072843957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presign</w:t>
      </w:r>
      <w:proofErr w:type="spellEnd"/>
      <w:r>
        <w:t xml:space="preserve"> s3://my-bucket/private-file.pdf --expires-in 3600</w:t>
      </w:r>
    </w:p>
    <w:p w14:paraId="2C4CBA21" w14:textId="77777777" w:rsidR="00000000" w:rsidRDefault="00000000">
      <w:pPr>
        <w:pStyle w:val="HTMLPreformatted"/>
        <w:divId w:val="2072843957"/>
      </w:pPr>
    </w:p>
    <w:p w14:paraId="168D4614" w14:textId="77777777" w:rsidR="00000000" w:rsidRDefault="00000000">
      <w:pPr>
        <w:pStyle w:val="HTMLPreformatted"/>
        <w:divId w:val="2072843957"/>
      </w:pPr>
      <w:r>
        <w:t># Output: https://my-bucket.s3.amazonaws.com/private-file.pdf?X-Amz-...</w:t>
      </w:r>
    </w:p>
    <w:p w14:paraId="44C628AF" w14:textId="77777777" w:rsidR="00000000" w:rsidRDefault="00000000">
      <w:pPr>
        <w:pStyle w:val="HTMLPreformatted"/>
        <w:divId w:val="2072843957"/>
      </w:pPr>
    </w:p>
    <w:p w14:paraId="01139CFE" w14:textId="77777777" w:rsidR="00000000" w:rsidRDefault="00000000">
      <w:pPr>
        <w:pStyle w:val="HTMLPreformatted"/>
        <w:divId w:val="2072843957"/>
      </w:pPr>
      <w:r>
        <w:t xml:space="preserve"># Generate </w:t>
      </w:r>
      <w:proofErr w:type="spellStart"/>
      <w:r>
        <w:t>presigned</w:t>
      </w:r>
      <w:proofErr w:type="spellEnd"/>
      <w:r>
        <w:t xml:space="preserve"> URL for upload (PUT)</w:t>
      </w:r>
    </w:p>
    <w:p w14:paraId="687A6076" w14:textId="77777777" w:rsidR="00000000" w:rsidRDefault="00000000">
      <w:pPr>
        <w:pStyle w:val="HTMLPreformatted"/>
        <w:divId w:val="2072843957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presign</w:t>
      </w:r>
      <w:proofErr w:type="spellEnd"/>
      <w:r>
        <w:t xml:space="preserve"> s3://my-bucket/upload/file.txt \</w:t>
      </w:r>
    </w:p>
    <w:p w14:paraId="39D384CE" w14:textId="77777777" w:rsidR="00000000" w:rsidRDefault="00000000">
      <w:pPr>
        <w:pStyle w:val="HTMLPreformatted"/>
        <w:divId w:val="2072843957"/>
      </w:pPr>
      <w:r>
        <w:t xml:space="preserve">    --expires-in 3600</w:t>
      </w:r>
    </w:p>
    <w:p w14:paraId="029AB466" w14:textId="77777777" w:rsidR="00000000" w:rsidRDefault="00000000">
      <w:pPr>
        <w:pStyle w:val="HTMLPreformatted"/>
        <w:divId w:val="2072843957"/>
      </w:pPr>
    </w:p>
    <w:p w14:paraId="04074D34" w14:textId="77777777" w:rsidR="00000000" w:rsidRDefault="00000000">
      <w:pPr>
        <w:pStyle w:val="HTMLPreformatted"/>
        <w:divId w:val="2072843957"/>
      </w:pPr>
      <w:r>
        <w:t># Using Python (boto3)</w:t>
      </w:r>
    </w:p>
    <w:p w14:paraId="27297473" w14:textId="77777777" w:rsidR="00000000" w:rsidRDefault="00000000">
      <w:pPr>
        <w:pStyle w:val="HTMLPreformatted"/>
        <w:divId w:val="2072843957"/>
      </w:pPr>
      <w:r>
        <w:t>python3 &lt;&lt; 'EOF'</w:t>
      </w:r>
    </w:p>
    <w:p w14:paraId="7C651EDB" w14:textId="77777777" w:rsidR="00000000" w:rsidRDefault="00000000">
      <w:pPr>
        <w:pStyle w:val="HTMLPreformatted"/>
        <w:divId w:val="2072843957"/>
      </w:pPr>
      <w:r>
        <w:t>import boto3</w:t>
      </w:r>
    </w:p>
    <w:p w14:paraId="4E5DA644" w14:textId="77777777" w:rsidR="00000000" w:rsidRDefault="00000000">
      <w:pPr>
        <w:pStyle w:val="HTMLPreformatted"/>
        <w:divId w:val="2072843957"/>
      </w:pPr>
      <w:r>
        <w:t xml:space="preserve">from </w:t>
      </w:r>
      <w:proofErr w:type="spellStart"/>
      <w:r>
        <w:t>botocore.config</w:t>
      </w:r>
      <w:proofErr w:type="spellEnd"/>
      <w:r>
        <w:t xml:space="preserve"> import Config</w:t>
      </w:r>
    </w:p>
    <w:p w14:paraId="79C053BE" w14:textId="77777777" w:rsidR="00000000" w:rsidRDefault="00000000">
      <w:pPr>
        <w:pStyle w:val="HTMLPreformatted"/>
        <w:divId w:val="2072843957"/>
      </w:pPr>
    </w:p>
    <w:p w14:paraId="6259A671" w14:textId="77777777" w:rsidR="00000000" w:rsidRDefault="00000000">
      <w:pPr>
        <w:pStyle w:val="HTMLPreformatted"/>
        <w:divId w:val="2072843957"/>
      </w:pPr>
      <w:r>
        <w:t>s3 = boto3.client('s3', config=Config(</w:t>
      </w:r>
      <w:proofErr w:type="spellStart"/>
      <w:r>
        <w:t>signature_version</w:t>
      </w:r>
      <w:proofErr w:type="spellEnd"/>
      <w:r>
        <w:t>='s3v4'))</w:t>
      </w:r>
    </w:p>
    <w:p w14:paraId="24533829" w14:textId="77777777" w:rsidR="00000000" w:rsidRDefault="00000000">
      <w:pPr>
        <w:pStyle w:val="HTMLPreformatted"/>
        <w:divId w:val="2072843957"/>
      </w:pPr>
    </w:p>
    <w:p w14:paraId="279E4115" w14:textId="77777777" w:rsidR="00000000" w:rsidRDefault="00000000">
      <w:pPr>
        <w:pStyle w:val="HTMLPreformatted"/>
        <w:divId w:val="2072843957"/>
      </w:pPr>
      <w:r>
        <w:t># Download URL</w:t>
      </w:r>
    </w:p>
    <w:p w14:paraId="7D338157" w14:textId="77777777" w:rsidR="00000000" w:rsidRDefault="00000000">
      <w:pPr>
        <w:pStyle w:val="HTMLPreformatted"/>
        <w:divId w:val="2072843957"/>
      </w:pPr>
      <w:proofErr w:type="spellStart"/>
      <w:r>
        <w:t>url</w:t>
      </w:r>
      <w:proofErr w:type="spellEnd"/>
      <w:r>
        <w:t xml:space="preserve"> = s</w:t>
      </w:r>
      <w:proofErr w:type="gramStart"/>
      <w:r>
        <w:t>3.generate</w:t>
      </w:r>
      <w:proofErr w:type="gramEnd"/>
      <w:r>
        <w:t>_presigned_</w:t>
      </w:r>
      <w:proofErr w:type="gramStart"/>
      <w:r>
        <w:t>url(</w:t>
      </w:r>
      <w:proofErr w:type="gramEnd"/>
    </w:p>
    <w:p w14:paraId="3BF5E815" w14:textId="77777777" w:rsidR="00000000" w:rsidRDefault="00000000">
      <w:pPr>
        <w:pStyle w:val="HTMLPreformatted"/>
        <w:divId w:val="2072843957"/>
      </w:pPr>
      <w:r>
        <w:t xml:space="preserve">    '</w:t>
      </w:r>
      <w:proofErr w:type="spellStart"/>
      <w:proofErr w:type="gramStart"/>
      <w:r>
        <w:t>get</w:t>
      </w:r>
      <w:proofErr w:type="gramEnd"/>
      <w:r>
        <w:t>_object</w:t>
      </w:r>
      <w:proofErr w:type="spellEnd"/>
      <w:r>
        <w:t>',</w:t>
      </w:r>
    </w:p>
    <w:p w14:paraId="63D542AC" w14:textId="77777777" w:rsidR="00000000" w:rsidRDefault="00000000">
      <w:pPr>
        <w:pStyle w:val="HTMLPreformatted"/>
        <w:divId w:val="2072843957"/>
      </w:pPr>
      <w:r>
        <w:t xml:space="preserve">    Params</w:t>
      </w:r>
      <w:proofErr w:type="gramStart"/>
      <w:r>
        <w:t>={</w:t>
      </w:r>
      <w:proofErr w:type="gramEnd"/>
      <w:r>
        <w:t>'Bucket': 'my-bucket', 'Key': 'private-file.pdf'},</w:t>
      </w:r>
    </w:p>
    <w:p w14:paraId="076BA08C" w14:textId="77777777" w:rsidR="00000000" w:rsidRDefault="00000000">
      <w:pPr>
        <w:pStyle w:val="HTMLPreformatted"/>
        <w:divId w:val="2072843957"/>
      </w:pPr>
      <w:r>
        <w:t xml:space="preserve">    </w:t>
      </w:r>
      <w:proofErr w:type="spellStart"/>
      <w:r>
        <w:t>ExpiresIn</w:t>
      </w:r>
      <w:proofErr w:type="spellEnd"/>
      <w:r>
        <w:t>=3600</w:t>
      </w:r>
    </w:p>
    <w:p w14:paraId="46FAC917" w14:textId="77777777" w:rsidR="00000000" w:rsidRDefault="00000000">
      <w:pPr>
        <w:pStyle w:val="HTMLPreformatted"/>
        <w:divId w:val="2072843957"/>
      </w:pPr>
      <w:r>
        <w:t>)</w:t>
      </w:r>
    </w:p>
    <w:p w14:paraId="1E0153F8" w14:textId="77777777" w:rsidR="00000000" w:rsidRDefault="00000000">
      <w:pPr>
        <w:pStyle w:val="HTMLPreformatted"/>
        <w:divId w:val="2072843957"/>
      </w:pPr>
      <w:proofErr w:type="gramStart"/>
      <w:r>
        <w:t>print(</w:t>
      </w:r>
      <w:proofErr w:type="spellStart"/>
      <w:proofErr w:type="gramEnd"/>
      <w:r>
        <w:t>f"Download</w:t>
      </w:r>
      <w:proofErr w:type="spellEnd"/>
      <w:r>
        <w:t xml:space="preserve"> URL: {</w:t>
      </w:r>
      <w:proofErr w:type="spellStart"/>
      <w:r>
        <w:t>url</w:t>
      </w:r>
      <w:proofErr w:type="spellEnd"/>
      <w:r>
        <w:t>}")</w:t>
      </w:r>
    </w:p>
    <w:p w14:paraId="33FF180D" w14:textId="77777777" w:rsidR="00000000" w:rsidRDefault="00000000">
      <w:pPr>
        <w:pStyle w:val="HTMLPreformatted"/>
        <w:divId w:val="2072843957"/>
      </w:pPr>
    </w:p>
    <w:p w14:paraId="5C4A8516" w14:textId="77777777" w:rsidR="00000000" w:rsidRDefault="00000000">
      <w:pPr>
        <w:pStyle w:val="HTMLPreformatted"/>
        <w:divId w:val="2072843957"/>
      </w:pPr>
      <w:r>
        <w:t># Upload URL</w:t>
      </w:r>
    </w:p>
    <w:p w14:paraId="31E07915" w14:textId="77777777" w:rsidR="00000000" w:rsidRDefault="00000000">
      <w:pPr>
        <w:pStyle w:val="HTMLPreformatted"/>
        <w:divId w:val="2072843957"/>
      </w:pPr>
      <w:proofErr w:type="spellStart"/>
      <w:r>
        <w:t>upload_url</w:t>
      </w:r>
      <w:proofErr w:type="spellEnd"/>
      <w:r>
        <w:t xml:space="preserve"> = s</w:t>
      </w:r>
      <w:proofErr w:type="gramStart"/>
      <w:r>
        <w:t>3.generate</w:t>
      </w:r>
      <w:proofErr w:type="gramEnd"/>
      <w:r>
        <w:t>_presigned_</w:t>
      </w:r>
      <w:proofErr w:type="gramStart"/>
      <w:r>
        <w:t>url(</w:t>
      </w:r>
      <w:proofErr w:type="gramEnd"/>
    </w:p>
    <w:p w14:paraId="0B91D72D" w14:textId="77777777" w:rsidR="00000000" w:rsidRDefault="00000000">
      <w:pPr>
        <w:pStyle w:val="HTMLPreformatted"/>
        <w:divId w:val="2072843957"/>
      </w:pPr>
      <w:r>
        <w:t xml:space="preserve">    '</w:t>
      </w:r>
      <w:proofErr w:type="spellStart"/>
      <w:proofErr w:type="gramStart"/>
      <w:r>
        <w:t>put</w:t>
      </w:r>
      <w:proofErr w:type="gramEnd"/>
      <w:r>
        <w:t>_object</w:t>
      </w:r>
      <w:proofErr w:type="spellEnd"/>
      <w:r>
        <w:t>',</w:t>
      </w:r>
    </w:p>
    <w:p w14:paraId="74F883D4" w14:textId="77777777" w:rsidR="00000000" w:rsidRDefault="00000000">
      <w:pPr>
        <w:pStyle w:val="HTMLPreformatted"/>
        <w:divId w:val="2072843957"/>
      </w:pPr>
      <w:r>
        <w:t xml:space="preserve">    Params</w:t>
      </w:r>
      <w:proofErr w:type="gramStart"/>
      <w:r>
        <w:t>={</w:t>
      </w:r>
      <w:proofErr w:type="gramEnd"/>
      <w:r>
        <w:t>'Bucket': 'my-bucket', 'Key': 'uploads/new-file.txt'},</w:t>
      </w:r>
    </w:p>
    <w:p w14:paraId="7CE65BD7" w14:textId="77777777" w:rsidR="00000000" w:rsidRDefault="00000000">
      <w:pPr>
        <w:pStyle w:val="HTMLPreformatted"/>
        <w:divId w:val="2072843957"/>
      </w:pPr>
      <w:r>
        <w:t xml:space="preserve">    </w:t>
      </w:r>
      <w:proofErr w:type="spellStart"/>
      <w:r>
        <w:t>ExpiresIn</w:t>
      </w:r>
      <w:proofErr w:type="spellEnd"/>
      <w:r>
        <w:t>=3600</w:t>
      </w:r>
    </w:p>
    <w:p w14:paraId="2C5E42D0" w14:textId="77777777" w:rsidR="00000000" w:rsidRDefault="00000000">
      <w:pPr>
        <w:pStyle w:val="HTMLPreformatted"/>
        <w:divId w:val="2072843957"/>
      </w:pPr>
      <w:r>
        <w:t>)</w:t>
      </w:r>
    </w:p>
    <w:p w14:paraId="3735FB35" w14:textId="77777777" w:rsidR="00000000" w:rsidRDefault="00000000">
      <w:pPr>
        <w:pStyle w:val="HTMLPreformatted"/>
        <w:divId w:val="2072843957"/>
      </w:pPr>
      <w:proofErr w:type="gramStart"/>
      <w:r>
        <w:t>print(</w:t>
      </w:r>
      <w:proofErr w:type="spellStart"/>
      <w:proofErr w:type="gramEnd"/>
      <w:r>
        <w:t>f"Upload</w:t>
      </w:r>
      <w:proofErr w:type="spellEnd"/>
      <w:r>
        <w:t xml:space="preserve"> URL: {</w:t>
      </w:r>
      <w:proofErr w:type="spellStart"/>
      <w:r>
        <w:t>upload_url</w:t>
      </w:r>
      <w:proofErr w:type="spellEnd"/>
      <w:r>
        <w:t>}")</w:t>
      </w:r>
    </w:p>
    <w:p w14:paraId="2CF2EB55" w14:textId="77777777" w:rsidR="00000000" w:rsidRDefault="00000000">
      <w:pPr>
        <w:pStyle w:val="HTMLPreformatted"/>
        <w:divId w:val="2072843957"/>
      </w:pPr>
      <w:r>
        <w:t>EOF</w:t>
      </w:r>
    </w:p>
    <w:p w14:paraId="7E3AF5DD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7BB0FCB1">
          <v:rect id="_x0000_i1045" style="width:468pt;height:.85pt" o:hralign="center" o:hrstd="t" o:hr="t" fillcolor="#a0a0a0" stroked="f"/>
        </w:pict>
      </w:r>
    </w:p>
    <w:p w14:paraId="36F72542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9. S3 Encryption</w:t>
      </w:r>
    </w:p>
    <w:p w14:paraId="425D262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Encryption Overview</w:t>
      </w:r>
    </w:p>
    <w:p w14:paraId="0A8C689A" w14:textId="77777777" w:rsidR="00000000" w:rsidRDefault="00000000">
      <w:pPr>
        <w:pStyle w:val="HTMLPreformatted"/>
        <w:divId w:val="135988936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795A0A8" w14:textId="77777777" w:rsidR="00000000" w:rsidRDefault="00000000">
      <w:pPr>
        <w:pStyle w:val="HTMLPreformatted"/>
        <w:divId w:val="1359889360"/>
      </w:pPr>
      <w:r>
        <w:t>│                     S3 ENCRYPTION OPTIONS                                │</w:t>
      </w:r>
    </w:p>
    <w:p w14:paraId="52411629" w14:textId="77777777" w:rsidR="00000000" w:rsidRDefault="00000000">
      <w:pPr>
        <w:pStyle w:val="HTMLPreformatted"/>
        <w:divId w:val="1359889360"/>
      </w:pPr>
      <w:r>
        <w:t>│                                                                          │</w:t>
      </w:r>
    </w:p>
    <w:p w14:paraId="25FC0786" w14:textId="77777777" w:rsidR="00000000" w:rsidRDefault="00000000">
      <w:pPr>
        <w:pStyle w:val="HTMLPreformatted"/>
        <w:divId w:val="135988936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50B97758" w14:textId="77777777" w:rsidR="00000000" w:rsidRDefault="00000000">
      <w:pPr>
        <w:pStyle w:val="HTMLPreformatted"/>
        <w:divId w:val="1359889360"/>
      </w:pPr>
      <w:r>
        <w:t>│   │               SERVER-SIDE ENCRYPTION (</w:t>
      </w:r>
      <w:proofErr w:type="gramStart"/>
      <w:r>
        <w:t xml:space="preserve">SSE)   </w:t>
      </w:r>
      <w:proofErr w:type="gramEnd"/>
      <w:r>
        <w:t xml:space="preserve">                    │   │</w:t>
      </w:r>
    </w:p>
    <w:p w14:paraId="762458BC" w14:textId="77777777" w:rsidR="00000000" w:rsidRDefault="00000000">
      <w:pPr>
        <w:pStyle w:val="HTMLPreformatted"/>
        <w:divId w:val="1359889360"/>
      </w:pPr>
      <w:r>
        <w:t>│   │              Data encrypted at rest in S3                        │   │</w:t>
      </w:r>
    </w:p>
    <w:p w14:paraId="6B6D2878" w14:textId="77777777" w:rsidR="00000000" w:rsidRDefault="00000000">
      <w:pPr>
        <w:pStyle w:val="HTMLPreformatted"/>
        <w:divId w:val="1359889360"/>
      </w:pPr>
      <w:r>
        <w:t>│   │                                                                  │   │</w:t>
      </w:r>
    </w:p>
    <w:p w14:paraId="55B66D51" w14:textId="77777777" w:rsidR="00000000" w:rsidRDefault="00000000">
      <w:pPr>
        <w:pStyle w:val="HTMLPreformatted"/>
        <w:divId w:val="1359889360"/>
      </w:pPr>
      <w:r>
        <w:t>│   │   ┌─────────────┐  ┌─────────────┐  ┌─────────────────────────┐│   │</w:t>
      </w:r>
    </w:p>
    <w:p w14:paraId="528CA1A7" w14:textId="77777777" w:rsidR="00000000" w:rsidRDefault="00000000">
      <w:pPr>
        <w:pStyle w:val="HTMLPreformatted"/>
        <w:divId w:val="1359889360"/>
      </w:pPr>
      <w:r>
        <w:t xml:space="preserve">│   │   │   SSE-S3    </w:t>
      </w:r>
      <w:proofErr w:type="gramStart"/>
      <w:r>
        <w:t>│  │</w:t>
      </w:r>
      <w:proofErr w:type="gramEnd"/>
      <w:r>
        <w:t xml:space="preserve">   SSE-KMS   </w:t>
      </w:r>
      <w:proofErr w:type="gramStart"/>
      <w:r>
        <w:t>│  │</w:t>
      </w:r>
      <w:proofErr w:type="gramEnd"/>
      <w:r>
        <w:t xml:space="preserve">       SSE-C            ││   │</w:t>
      </w:r>
    </w:p>
    <w:p w14:paraId="78226CB7" w14:textId="77777777" w:rsidR="00000000" w:rsidRDefault="00000000">
      <w:pPr>
        <w:pStyle w:val="HTMLPreformatted"/>
        <w:divId w:val="1359889360"/>
      </w:pPr>
      <w:r>
        <w:t>│   │   │             │  │             │  │                         ││   │</w:t>
      </w:r>
    </w:p>
    <w:p w14:paraId="5BB19BA5" w14:textId="77777777" w:rsidR="00000000" w:rsidRDefault="00000000">
      <w:pPr>
        <w:pStyle w:val="HTMLPreformatted"/>
        <w:divId w:val="1359889360"/>
      </w:pPr>
      <w:r>
        <w:t xml:space="preserve">│   │   │ AWS manages </w:t>
      </w:r>
      <w:proofErr w:type="gramStart"/>
      <w:r>
        <w:t>│  │</w:t>
      </w:r>
      <w:proofErr w:type="gramEnd"/>
      <w:r>
        <w:t xml:space="preserve"> You </w:t>
      </w:r>
      <w:proofErr w:type="gramStart"/>
      <w:r>
        <w:t>manage  │</w:t>
      </w:r>
      <w:proofErr w:type="gramEnd"/>
      <w:r>
        <w:t xml:space="preserve">  │ You provide key with   ││   │</w:t>
      </w:r>
    </w:p>
    <w:p w14:paraId="47ACE9D3" w14:textId="77777777" w:rsidR="00000000" w:rsidRDefault="00000000">
      <w:pPr>
        <w:pStyle w:val="HTMLPreformatted"/>
        <w:divId w:val="1359889360"/>
      </w:pPr>
      <w:r>
        <w:t xml:space="preserve">│   │   │ keys        </w:t>
      </w:r>
      <w:proofErr w:type="gramStart"/>
      <w:r>
        <w:t>│  │</w:t>
      </w:r>
      <w:proofErr w:type="gramEnd"/>
      <w:r>
        <w:t xml:space="preserve"> keys in KMS </w:t>
      </w:r>
      <w:proofErr w:type="gramStart"/>
      <w:r>
        <w:t>│  │</w:t>
      </w:r>
      <w:proofErr w:type="gramEnd"/>
      <w:r>
        <w:t xml:space="preserve"> each request           ││   │</w:t>
      </w:r>
    </w:p>
    <w:p w14:paraId="4F93182C" w14:textId="77777777" w:rsidR="00000000" w:rsidRDefault="00000000">
      <w:pPr>
        <w:pStyle w:val="HTMLPreformatted"/>
        <w:divId w:val="1359889360"/>
      </w:pPr>
      <w:r>
        <w:t>│   │   │             │  │             │  │                         ││   │</w:t>
      </w:r>
    </w:p>
    <w:p w14:paraId="591325A0" w14:textId="77777777" w:rsidR="00000000" w:rsidRDefault="00000000">
      <w:pPr>
        <w:pStyle w:val="HTMLPreformatted"/>
        <w:divId w:val="1359889360"/>
      </w:pPr>
      <w:r>
        <w:lastRenderedPageBreak/>
        <w:t xml:space="preserve">│   │   │ Free        </w:t>
      </w:r>
      <w:proofErr w:type="gramStart"/>
      <w:r>
        <w:t>│  │</w:t>
      </w:r>
      <w:proofErr w:type="gramEnd"/>
      <w:r>
        <w:t xml:space="preserve"> $1/key/</w:t>
      </w:r>
      <w:proofErr w:type="spellStart"/>
      <w:r>
        <w:t>mo</w:t>
      </w:r>
      <w:proofErr w:type="spellEnd"/>
      <w:r>
        <w:t xml:space="preserve"> + </w:t>
      </w:r>
      <w:proofErr w:type="gramStart"/>
      <w:r>
        <w:t>│  │</w:t>
      </w:r>
      <w:proofErr w:type="gramEnd"/>
      <w:r>
        <w:t xml:space="preserve"> No key storage cost    ││   │</w:t>
      </w:r>
    </w:p>
    <w:p w14:paraId="4E975C91" w14:textId="77777777" w:rsidR="00000000" w:rsidRDefault="00000000">
      <w:pPr>
        <w:pStyle w:val="HTMLPreformatted"/>
        <w:divId w:val="1359889360"/>
      </w:pPr>
      <w:r>
        <w:t xml:space="preserve">│   │   │             </w:t>
      </w:r>
      <w:proofErr w:type="gramStart"/>
      <w:r>
        <w:t>│  │</w:t>
      </w:r>
      <w:proofErr w:type="gramEnd"/>
      <w:r>
        <w:t xml:space="preserve"> API costs   </w:t>
      </w:r>
      <w:proofErr w:type="gramStart"/>
      <w:r>
        <w:t>│  │</w:t>
      </w:r>
      <w:proofErr w:type="gramEnd"/>
      <w:r>
        <w:t xml:space="preserve"> You manage keys        ││   │</w:t>
      </w:r>
    </w:p>
    <w:p w14:paraId="1FC700AB" w14:textId="77777777" w:rsidR="00000000" w:rsidRDefault="00000000">
      <w:pPr>
        <w:pStyle w:val="HTMLPreformatted"/>
        <w:divId w:val="1359889360"/>
      </w:pPr>
      <w:r>
        <w:t>│   │   └─────────────┘  └─────────────┘  └─────────────────────────┘│   │</w:t>
      </w:r>
    </w:p>
    <w:p w14:paraId="3071595E" w14:textId="77777777" w:rsidR="00000000" w:rsidRDefault="00000000">
      <w:pPr>
        <w:pStyle w:val="HTMLPreformatted"/>
        <w:divId w:val="1359889360"/>
      </w:pPr>
      <w:r>
        <w:t>│   │                                                                  │   │</w:t>
      </w:r>
    </w:p>
    <w:p w14:paraId="077E3C4D" w14:textId="77777777" w:rsidR="00000000" w:rsidRDefault="00000000">
      <w:pPr>
        <w:pStyle w:val="HTMLPreformatted"/>
        <w:divId w:val="135988936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10DBFE96" w14:textId="77777777" w:rsidR="00000000" w:rsidRDefault="00000000">
      <w:pPr>
        <w:pStyle w:val="HTMLPreformatted"/>
        <w:divId w:val="1359889360"/>
      </w:pPr>
      <w:r>
        <w:t>│                                                                          │</w:t>
      </w:r>
    </w:p>
    <w:p w14:paraId="62C28533" w14:textId="77777777" w:rsidR="00000000" w:rsidRDefault="00000000">
      <w:pPr>
        <w:pStyle w:val="HTMLPreformatted"/>
        <w:divId w:val="135988936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5B7CE505" w14:textId="77777777" w:rsidR="00000000" w:rsidRDefault="00000000">
      <w:pPr>
        <w:pStyle w:val="HTMLPreformatted"/>
        <w:divId w:val="1359889360"/>
      </w:pPr>
      <w:r>
        <w:t>│   │               CLIENT-SIDE ENCRYPTION (</w:t>
      </w:r>
      <w:proofErr w:type="gramStart"/>
      <w:r>
        <w:t xml:space="preserve">CSE)   </w:t>
      </w:r>
      <w:proofErr w:type="gramEnd"/>
      <w:r>
        <w:t xml:space="preserve">                    │   │</w:t>
      </w:r>
    </w:p>
    <w:p w14:paraId="616AD572" w14:textId="77777777" w:rsidR="00000000" w:rsidRDefault="00000000">
      <w:pPr>
        <w:pStyle w:val="HTMLPreformatted"/>
        <w:divId w:val="1359889360"/>
      </w:pPr>
      <w:r>
        <w:t>│   │           Data encrypted before uploading to S3                  │   │</w:t>
      </w:r>
    </w:p>
    <w:p w14:paraId="5A8B4E14" w14:textId="77777777" w:rsidR="00000000" w:rsidRDefault="00000000">
      <w:pPr>
        <w:pStyle w:val="HTMLPreformatted"/>
        <w:divId w:val="1359889360"/>
      </w:pPr>
      <w:r>
        <w:t>│   │                                                                  │   │</w:t>
      </w:r>
    </w:p>
    <w:p w14:paraId="2D3F4309" w14:textId="77777777" w:rsidR="00000000" w:rsidRDefault="00000000">
      <w:pPr>
        <w:pStyle w:val="HTMLPreformatted"/>
        <w:divId w:val="1359889360"/>
      </w:pPr>
      <w:r>
        <w:t>│   │   Client encrypts ──► Encrypted data ──► S3 stores encrypted    │   │</w:t>
      </w:r>
    </w:p>
    <w:p w14:paraId="6EFB8E14" w14:textId="77777777" w:rsidR="00000000" w:rsidRDefault="00000000">
      <w:pPr>
        <w:pStyle w:val="HTMLPreformatted"/>
        <w:divId w:val="1359889360"/>
      </w:pPr>
      <w:r>
        <w:t>│   │   S3 never sees unencrypted data                                │   │</w:t>
      </w:r>
    </w:p>
    <w:p w14:paraId="43867EFD" w14:textId="77777777" w:rsidR="00000000" w:rsidRDefault="00000000">
      <w:pPr>
        <w:pStyle w:val="HTMLPreformatted"/>
        <w:divId w:val="1359889360"/>
      </w:pPr>
      <w:r>
        <w:t>│   │                                                                  │   │</w:t>
      </w:r>
    </w:p>
    <w:p w14:paraId="19C29524" w14:textId="77777777" w:rsidR="00000000" w:rsidRDefault="00000000">
      <w:pPr>
        <w:pStyle w:val="HTMLPreformatted"/>
        <w:divId w:val="135988936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58E048C3" w14:textId="77777777" w:rsidR="00000000" w:rsidRDefault="00000000">
      <w:pPr>
        <w:pStyle w:val="HTMLPreformatted"/>
        <w:divId w:val="1359889360"/>
      </w:pPr>
      <w:r>
        <w:t>│                                                                          │</w:t>
      </w:r>
    </w:p>
    <w:p w14:paraId="2F545402" w14:textId="77777777" w:rsidR="00000000" w:rsidRDefault="00000000">
      <w:pPr>
        <w:pStyle w:val="HTMLPreformatted"/>
        <w:divId w:val="1359889360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51278B2B" w14:textId="77777777" w:rsidR="00000000" w:rsidRDefault="00000000">
      <w:pPr>
        <w:pStyle w:val="HTMLPreformatted"/>
        <w:divId w:val="1359889360"/>
      </w:pPr>
      <w:r>
        <w:t>│   │               ENCRYPTION IN TRANSIT                              │   │</w:t>
      </w:r>
    </w:p>
    <w:p w14:paraId="7512E488" w14:textId="77777777" w:rsidR="00000000" w:rsidRDefault="00000000">
      <w:pPr>
        <w:pStyle w:val="HTMLPreformatted"/>
        <w:divId w:val="1359889360"/>
      </w:pPr>
      <w:r>
        <w:t>│   │           HTTPS/TLS for data transfer                            │   │</w:t>
      </w:r>
    </w:p>
    <w:p w14:paraId="70D63588" w14:textId="77777777" w:rsidR="00000000" w:rsidRDefault="00000000">
      <w:pPr>
        <w:pStyle w:val="HTMLPreformatted"/>
        <w:divId w:val="1359889360"/>
      </w:pPr>
      <w:r>
        <w:t>│   │                                                                  │   │</w:t>
      </w:r>
    </w:p>
    <w:p w14:paraId="64D0939F" w14:textId="77777777" w:rsidR="00000000" w:rsidRDefault="00000000">
      <w:pPr>
        <w:pStyle w:val="HTMLPreformatted"/>
        <w:divId w:val="1359889360"/>
      </w:pPr>
      <w:r>
        <w:t>│   │   Client ═══HTTPS═══► S3 (Always use HTTPS!)                    │   │</w:t>
      </w:r>
    </w:p>
    <w:p w14:paraId="30BC2649" w14:textId="77777777" w:rsidR="00000000" w:rsidRDefault="00000000">
      <w:pPr>
        <w:pStyle w:val="HTMLPreformatted"/>
        <w:divId w:val="1359889360"/>
      </w:pPr>
      <w:r>
        <w:t>│   │                                                                  │   │</w:t>
      </w:r>
    </w:p>
    <w:p w14:paraId="3D158B19" w14:textId="77777777" w:rsidR="00000000" w:rsidRDefault="00000000">
      <w:pPr>
        <w:pStyle w:val="HTMLPreformatted"/>
        <w:divId w:val="1359889360"/>
      </w:pPr>
      <w: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7E8609FB" w14:textId="77777777" w:rsidR="00000000" w:rsidRDefault="00000000">
      <w:pPr>
        <w:pStyle w:val="HTMLPreformatted"/>
        <w:divId w:val="1359889360"/>
      </w:pPr>
      <w:r>
        <w:t>│                                                                          │</w:t>
      </w:r>
    </w:p>
    <w:p w14:paraId="7739E275" w14:textId="77777777" w:rsidR="00000000" w:rsidRDefault="00000000">
      <w:pPr>
        <w:pStyle w:val="HTMLPreformatted"/>
        <w:divId w:val="135988936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2B1A18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Encryption Comparison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97"/>
        <w:gridCol w:w="2130"/>
        <w:gridCol w:w="1819"/>
        <w:gridCol w:w="1970"/>
      </w:tblGrid>
      <w:tr w:rsidR="00000000" w14:paraId="084691C4" w14:textId="77777777">
        <w:trPr>
          <w:divId w:val="4000995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DCD9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42F9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34ED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529F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0000" w14:paraId="12EB1EC5" w14:textId="77777777">
        <w:trPr>
          <w:divId w:val="40009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2BAD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SSE-S3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57049" w14:textId="77777777" w:rsidR="00000000" w:rsidRDefault="00000000">
            <w:pPr>
              <w:pStyle w:val="NormalWeb"/>
            </w:pPr>
            <w:r>
              <w:t>AWS manages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19F99" w14:textId="77777777" w:rsidR="00000000" w:rsidRDefault="00000000">
            <w:pPr>
              <w:pStyle w:val="NormalWeb"/>
            </w:pPr>
            <w:r>
              <w:t>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48CD2" w14:textId="77777777" w:rsidR="00000000" w:rsidRDefault="00000000">
            <w:pPr>
              <w:pStyle w:val="NormalWeb"/>
            </w:pPr>
            <w:r>
              <w:t>Default, simple</w:t>
            </w:r>
          </w:p>
        </w:tc>
      </w:tr>
      <w:tr w:rsidR="00000000" w14:paraId="588051BC" w14:textId="77777777">
        <w:trPr>
          <w:divId w:val="40009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8342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SSE-KMS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65633" w14:textId="77777777" w:rsidR="00000000" w:rsidRDefault="00000000">
            <w:pPr>
              <w:pStyle w:val="NormalWeb"/>
            </w:pPr>
            <w:r>
              <w:t>You control in KMS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5B0AD" w14:textId="77777777" w:rsidR="00000000" w:rsidRDefault="00000000">
            <w:pPr>
              <w:pStyle w:val="NormalWeb"/>
            </w:pPr>
            <w:r>
              <w:t>$1/key/</w:t>
            </w:r>
            <w:proofErr w:type="spellStart"/>
            <w:r>
              <w:t>mo</w:t>
            </w:r>
            <w:proofErr w:type="spellEnd"/>
            <w:r>
              <w:t xml:space="preserve"> +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7C7FF" w14:textId="77777777" w:rsidR="00000000" w:rsidRDefault="00000000">
            <w:pPr>
              <w:pStyle w:val="NormalWeb"/>
            </w:pPr>
            <w:r>
              <w:t>Audit, compliance</w:t>
            </w:r>
          </w:p>
        </w:tc>
      </w:tr>
      <w:tr w:rsidR="00000000" w14:paraId="725C431C" w14:textId="77777777">
        <w:trPr>
          <w:divId w:val="40009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C79C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SSE-C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9ABE1" w14:textId="77777777" w:rsidR="00000000" w:rsidRDefault="00000000">
            <w:pPr>
              <w:pStyle w:val="NormalWeb"/>
            </w:pPr>
            <w:r>
              <w:t>You provide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39AA0" w14:textId="77777777" w:rsidR="00000000" w:rsidRDefault="00000000">
            <w:pPr>
              <w:pStyle w:val="NormalWeb"/>
            </w:pPr>
            <w:r>
              <w:t>Your infra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FB554" w14:textId="77777777" w:rsidR="00000000" w:rsidRDefault="00000000">
            <w:pPr>
              <w:pStyle w:val="NormalWeb"/>
            </w:pPr>
            <w:r>
              <w:t>Full control</w:t>
            </w:r>
          </w:p>
        </w:tc>
      </w:tr>
      <w:tr w:rsidR="00000000" w14:paraId="21C6BB48" w14:textId="77777777">
        <w:trPr>
          <w:divId w:val="40009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7831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Client-Side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C847C" w14:textId="77777777" w:rsidR="00000000" w:rsidRDefault="00000000">
            <w:pPr>
              <w:pStyle w:val="NormalWeb"/>
            </w:pPr>
            <w:r>
              <w:t>You manage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36A4E" w14:textId="77777777" w:rsidR="00000000" w:rsidRDefault="00000000">
            <w:pPr>
              <w:pStyle w:val="NormalWeb"/>
            </w:pPr>
            <w:r>
              <w:t>Your infra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20356" w14:textId="77777777" w:rsidR="00000000" w:rsidRDefault="00000000">
            <w:pPr>
              <w:pStyle w:val="NormalWeb"/>
            </w:pPr>
            <w:r>
              <w:t>Maximum security</w:t>
            </w:r>
          </w:p>
        </w:tc>
      </w:tr>
    </w:tbl>
    <w:p w14:paraId="600B861B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4FDAFDE6">
          <v:rect id="_x0000_i1046" style="width:468pt;height:.85pt" o:hralign="center" o:hrstd="t" o:hr="t" fillcolor="#a0a0a0" stroked="f"/>
        </w:pict>
      </w:r>
    </w:p>
    <w:p w14:paraId="3524A88E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1: SSE-S3 (Default)</w:t>
      </w:r>
    </w:p>
    <w:p w14:paraId="5A6314E5" w14:textId="77777777" w:rsidR="00000000" w:rsidRDefault="00000000">
      <w:pPr>
        <w:pStyle w:val="HTMLPreformatted"/>
        <w:divId w:val="1716006831"/>
      </w:pPr>
      <w:r>
        <w:t># Upload with SSE-S3 (default for new buckets)</w:t>
      </w:r>
    </w:p>
    <w:p w14:paraId="26256FB5" w14:textId="77777777" w:rsidR="00000000" w:rsidRDefault="00000000">
      <w:pPr>
        <w:pStyle w:val="HTMLPreformatted"/>
        <w:divId w:val="1716006831"/>
      </w:pPr>
      <w:proofErr w:type="spellStart"/>
      <w:r>
        <w:t>aws</w:t>
      </w:r>
      <w:proofErr w:type="spellEnd"/>
      <w:r>
        <w:t xml:space="preserve"> s3 cp file.txt s3://my-bucket/file.txt</w:t>
      </w:r>
    </w:p>
    <w:p w14:paraId="053B366B" w14:textId="77777777" w:rsidR="00000000" w:rsidRDefault="00000000">
      <w:pPr>
        <w:pStyle w:val="HTMLPreformatted"/>
        <w:divId w:val="1716006831"/>
      </w:pPr>
    </w:p>
    <w:p w14:paraId="4BA35B2C" w14:textId="77777777" w:rsidR="00000000" w:rsidRDefault="00000000">
      <w:pPr>
        <w:pStyle w:val="HTMLPreformatted"/>
        <w:divId w:val="1716006831"/>
      </w:pPr>
      <w:r>
        <w:t># Explicitly specify SSE-S3</w:t>
      </w:r>
    </w:p>
    <w:p w14:paraId="54ED7895" w14:textId="77777777" w:rsidR="00000000" w:rsidRDefault="00000000">
      <w:pPr>
        <w:pStyle w:val="HTMLPreformatted"/>
        <w:divId w:val="1716006831"/>
      </w:pPr>
      <w:proofErr w:type="spellStart"/>
      <w:r>
        <w:t>aws</w:t>
      </w:r>
      <w:proofErr w:type="spellEnd"/>
      <w:r>
        <w:t xml:space="preserve"> s3 cp file.txt s3://my-bucket/file.txt --</w:t>
      </w:r>
      <w:proofErr w:type="spellStart"/>
      <w:r>
        <w:t>sse</w:t>
      </w:r>
      <w:proofErr w:type="spellEnd"/>
      <w:r>
        <w:t xml:space="preserve"> AES256</w:t>
      </w:r>
    </w:p>
    <w:p w14:paraId="3537BE8D" w14:textId="77777777" w:rsidR="00000000" w:rsidRDefault="00000000">
      <w:pPr>
        <w:pStyle w:val="HTMLPreformatted"/>
        <w:divId w:val="1716006831"/>
      </w:pPr>
    </w:p>
    <w:p w14:paraId="3695F992" w14:textId="77777777" w:rsidR="00000000" w:rsidRDefault="00000000">
      <w:pPr>
        <w:pStyle w:val="HTMLPreformatted"/>
        <w:divId w:val="1716006831"/>
      </w:pPr>
      <w:r>
        <w:t># Check encryption</w:t>
      </w:r>
    </w:p>
    <w:p w14:paraId="3294216B" w14:textId="77777777" w:rsidR="00000000" w:rsidRDefault="00000000">
      <w:pPr>
        <w:pStyle w:val="HTMLPreformatted"/>
        <w:divId w:val="1716006831"/>
      </w:pPr>
      <w:proofErr w:type="spellStart"/>
      <w:r>
        <w:t>aws</w:t>
      </w:r>
      <w:proofErr w:type="spellEnd"/>
      <w:r>
        <w:t xml:space="preserve"> s3api head-object --bucket my-bucket --key file.txt \</w:t>
      </w:r>
    </w:p>
    <w:p w14:paraId="77D2D55E" w14:textId="77777777" w:rsidR="00000000" w:rsidRDefault="00000000">
      <w:pPr>
        <w:pStyle w:val="HTMLPreformatted"/>
        <w:divId w:val="1716006831"/>
      </w:pPr>
      <w:r>
        <w:t xml:space="preserve">    --query '</w:t>
      </w:r>
      <w:proofErr w:type="spellStart"/>
      <w:r>
        <w:t>ServerSideEncryption</w:t>
      </w:r>
      <w:proofErr w:type="spellEnd"/>
      <w:r>
        <w:t>'</w:t>
      </w:r>
    </w:p>
    <w:p w14:paraId="6E506CA2" w14:textId="77777777" w:rsidR="00000000" w:rsidRDefault="00000000">
      <w:pPr>
        <w:pStyle w:val="HTMLPreformatted"/>
        <w:divId w:val="1716006831"/>
      </w:pPr>
      <w:r>
        <w:t># Output: "AES256"</w:t>
      </w:r>
    </w:p>
    <w:p w14:paraId="1E647BDD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1F4B341A">
          <v:rect id="_x0000_i1047" style="width:468pt;height:.85pt" o:hralign="center" o:hrstd="t" o:hr="t" fillcolor="#a0a0a0" stroked="f"/>
        </w:pict>
      </w:r>
    </w:p>
    <w:p w14:paraId="0FF08E4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Example 2: SSE-KMS</w:t>
      </w:r>
    </w:p>
    <w:p w14:paraId="1A8DF33C" w14:textId="77777777" w:rsidR="00000000" w:rsidRDefault="00000000">
      <w:pPr>
        <w:pStyle w:val="HTMLPreformatted"/>
        <w:divId w:val="1689213272"/>
      </w:pPr>
      <w:r>
        <w:t># Create KMS key (or use existing)</w:t>
      </w:r>
    </w:p>
    <w:p w14:paraId="52B9114C" w14:textId="77777777" w:rsidR="00000000" w:rsidRDefault="00000000">
      <w:pPr>
        <w:pStyle w:val="HTMLPreformatted"/>
        <w:divId w:val="1689213272"/>
      </w:pPr>
      <w:r>
        <w:t>KEY_ID=$(</w:t>
      </w:r>
      <w:proofErr w:type="spellStart"/>
      <w:r>
        <w:t>aws</w:t>
      </w:r>
      <w:proofErr w:type="spellEnd"/>
      <w:r>
        <w:t xml:space="preserve"> kms create-key \</w:t>
      </w:r>
    </w:p>
    <w:p w14:paraId="20D97BE9" w14:textId="77777777" w:rsidR="00000000" w:rsidRDefault="00000000">
      <w:pPr>
        <w:pStyle w:val="HTMLPreformatted"/>
        <w:divId w:val="1689213272"/>
      </w:pPr>
      <w:r>
        <w:t xml:space="preserve">    --description "S3 encryption key" \</w:t>
      </w:r>
    </w:p>
    <w:p w14:paraId="52735151" w14:textId="77777777" w:rsidR="00000000" w:rsidRDefault="00000000">
      <w:pPr>
        <w:pStyle w:val="HTMLPreformatted"/>
        <w:divId w:val="1689213272"/>
      </w:pPr>
      <w:r>
        <w:t xml:space="preserve">    --query '</w:t>
      </w:r>
      <w:proofErr w:type="spellStart"/>
      <w:r>
        <w:t>KeyMetadata.KeyId</w:t>
      </w:r>
      <w:proofErr w:type="spellEnd"/>
      <w:r>
        <w:t>' --output text)</w:t>
      </w:r>
    </w:p>
    <w:p w14:paraId="2D0368B1" w14:textId="77777777" w:rsidR="00000000" w:rsidRDefault="00000000">
      <w:pPr>
        <w:pStyle w:val="HTMLPreformatted"/>
        <w:divId w:val="1689213272"/>
      </w:pPr>
    </w:p>
    <w:p w14:paraId="76D42716" w14:textId="77777777" w:rsidR="00000000" w:rsidRDefault="00000000">
      <w:pPr>
        <w:pStyle w:val="HTMLPreformatted"/>
        <w:divId w:val="1689213272"/>
      </w:pPr>
      <w:r>
        <w:t># Create alias</w:t>
      </w:r>
    </w:p>
    <w:p w14:paraId="43EC8090" w14:textId="77777777" w:rsidR="00000000" w:rsidRDefault="00000000">
      <w:pPr>
        <w:pStyle w:val="HTMLPreformatted"/>
        <w:divId w:val="1689213272"/>
      </w:pPr>
      <w:proofErr w:type="spellStart"/>
      <w:r>
        <w:t>aws</w:t>
      </w:r>
      <w:proofErr w:type="spellEnd"/>
      <w:r>
        <w:t xml:space="preserve"> kms create-alias \</w:t>
      </w:r>
    </w:p>
    <w:p w14:paraId="630CDAAB" w14:textId="77777777" w:rsidR="00000000" w:rsidRDefault="00000000">
      <w:pPr>
        <w:pStyle w:val="HTMLPreformatted"/>
        <w:divId w:val="1689213272"/>
      </w:pPr>
      <w:r>
        <w:t xml:space="preserve">    --alias-name alias/s3-encryption-key \</w:t>
      </w:r>
    </w:p>
    <w:p w14:paraId="7F2DC176" w14:textId="77777777" w:rsidR="00000000" w:rsidRDefault="00000000">
      <w:pPr>
        <w:pStyle w:val="HTMLPreformatted"/>
        <w:divId w:val="1689213272"/>
      </w:pPr>
      <w:r>
        <w:t xml:space="preserve">    --target-key-id $KEY_ID</w:t>
      </w:r>
    </w:p>
    <w:p w14:paraId="1963C8ED" w14:textId="77777777" w:rsidR="00000000" w:rsidRDefault="00000000">
      <w:pPr>
        <w:pStyle w:val="HTMLPreformatted"/>
        <w:divId w:val="1689213272"/>
      </w:pPr>
    </w:p>
    <w:p w14:paraId="241FE5B8" w14:textId="77777777" w:rsidR="00000000" w:rsidRDefault="00000000">
      <w:pPr>
        <w:pStyle w:val="HTMLPreformatted"/>
        <w:divId w:val="1689213272"/>
      </w:pPr>
      <w:r>
        <w:t># Upload with SSE-KMS</w:t>
      </w:r>
    </w:p>
    <w:p w14:paraId="76BC9177" w14:textId="77777777" w:rsidR="00000000" w:rsidRDefault="00000000">
      <w:pPr>
        <w:pStyle w:val="HTMLPreformatted"/>
        <w:divId w:val="1689213272"/>
      </w:pPr>
      <w:proofErr w:type="spellStart"/>
      <w:r>
        <w:t>aws</w:t>
      </w:r>
      <w:proofErr w:type="spellEnd"/>
      <w:r>
        <w:t xml:space="preserve"> s3 cp file.txt s3://my-bucket/file.txt \</w:t>
      </w:r>
    </w:p>
    <w:p w14:paraId="3B258954" w14:textId="77777777" w:rsidR="00000000" w:rsidRDefault="00000000">
      <w:pPr>
        <w:pStyle w:val="HTMLPreformatted"/>
        <w:divId w:val="1689213272"/>
      </w:pPr>
      <w:r>
        <w:t xml:space="preserve">    --</w:t>
      </w:r>
      <w:proofErr w:type="spellStart"/>
      <w:r>
        <w:t>sse</w:t>
      </w:r>
      <w:proofErr w:type="spellEnd"/>
      <w:r>
        <w:t xml:space="preserve"> </w:t>
      </w:r>
      <w:proofErr w:type="spellStart"/>
      <w:proofErr w:type="gramStart"/>
      <w:r>
        <w:t>aws:kms</w:t>
      </w:r>
      <w:proofErr w:type="spellEnd"/>
      <w:proofErr w:type="gramEnd"/>
      <w:r>
        <w:t xml:space="preserve"> \</w:t>
      </w:r>
    </w:p>
    <w:p w14:paraId="2A12222D" w14:textId="77777777" w:rsidR="00000000" w:rsidRDefault="00000000">
      <w:pPr>
        <w:pStyle w:val="HTMLPreformatted"/>
        <w:divId w:val="1689213272"/>
      </w:pPr>
      <w:r>
        <w:t xml:space="preserve">    --</w:t>
      </w:r>
      <w:proofErr w:type="spellStart"/>
      <w:r>
        <w:t>sse</w:t>
      </w:r>
      <w:proofErr w:type="spellEnd"/>
      <w:r>
        <w:t>-kms-key-id alias/s3-encryption-key</w:t>
      </w:r>
    </w:p>
    <w:p w14:paraId="14B5D6D7" w14:textId="77777777" w:rsidR="00000000" w:rsidRDefault="00000000">
      <w:pPr>
        <w:pStyle w:val="HTMLPreformatted"/>
        <w:divId w:val="1689213272"/>
      </w:pPr>
    </w:p>
    <w:p w14:paraId="1EFFBC51" w14:textId="77777777" w:rsidR="00000000" w:rsidRDefault="00000000">
      <w:pPr>
        <w:pStyle w:val="HTMLPreformatted"/>
        <w:divId w:val="1689213272"/>
      </w:pPr>
      <w:r>
        <w:t># Or using s3api</w:t>
      </w:r>
    </w:p>
    <w:p w14:paraId="53E82A78" w14:textId="77777777" w:rsidR="00000000" w:rsidRDefault="00000000">
      <w:pPr>
        <w:pStyle w:val="HTMLPreformatted"/>
        <w:divId w:val="1689213272"/>
      </w:pPr>
      <w:proofErr w:type="spellStart"/>
      <w:r>
        <w:t>aws</w:t>
      </w:r>
      <w:proofErr w:type="spellEnd"/>
      <w:r>
        <w:t xml:space="preserve"> s3api put-object \</w:t>
      </w:r>
    </w:p>
    <w:p w14:paraId="0CB21C88" w14:textId="77777777" w:rsidR="00000000" w:rsidRDefault="00000000">
      <w:pPr>
        <w:pStyle w:val="HTMLPreformatted"/>
        <w:divId w:val="1689213272"/>
      </w:pPr>
      <w:r>
        <w:t xml:space="preserve">    --bucket my-bucket \</w:t>
      </w:r>
    </w:p>
    <w:p w14:paraId="27FD4634" w14:textId="77777777" w:rsidR="00000000" w:rsidRDefault="00000000">
      <w:pPr>
        <w:pStyle w:val="HTMLPreformatted"/>
        <w:divId w:val="1689213272"/>
      </w:pPr>
      <w:r>
        <w:t xml:space="preserve">    --key file.txt \</w:t>
      </w:r>
    </w:p>
    <w:p w14:paraId="3A7B0698" w14:textId="77777777" w:rsidR="00000000" w:rsidRDefault="00000000">
      <w:pPr>
        <w:pStyle w:val="HTMLPreformatted"/>
        <w:divId w:val="1689213272"/>
      </w:pPr>
      <w:r>
        <w:t xml:space="preserve">    --body file.txt \</w:t>
      </w:r>
    </w:p>
    <w:p w14:paraId="1CB8B68F" w14:textId="77777777" w:rsidR="00000000" w:rsidRDefault="00000000">
      <w:pPr>
        <w:pStyle w:val="HTMLPreformatted"/>
        <w:divId w:val="1689213272"/>
      </w:pPr>
      <w:r>
        <w:t xml:space="preserve">    --server-side-encryption </w:t>
      </w:r>
      <w:proofErr w:type="spellStart"/>
      <w:proofErr w:type="gramStart"/>
      <w:r>
        <w:t>aws:kms</w:t>
      </w:r>
      <w:proofErr w:type="spellEnd"/>
      <w:proofErr w:type="gramEnd"/>
      <w:r>
        <w:t xml:space="preserve"> \</w:t>
      </w:r>
    </w:p>
    <w:p w14:paraId="75404E68" w14:textId="77777777" w:rsidR="00000000" w:rsidRDefault="00000000">
      <w:pPr>
        <w:pStyle w:val="HTMLPreformatted"/>
        <w:divId w:val="1689213272"/>
      </w:pPr>
      <w:r>
        <w:t xml:space="preserve">    --</w:t>
      </w:r>
      <w:proofErr w:type="spellStart"/>
      <w:r>
        <w:t>ssekms</w:t>
      </w:r>
      <w:proofErr w:type="spellEnd"/>
      <w:r>
        <w:t>-key-id alias/s3-encryption-key</w:t>
      </w:r>
    </w:p>
    <w:p w14:paraId="3F0CF068" w14:textId="77777777" w:rsidR="00000000" w:rsidRDefault="00000000">
      <w:pPr>
        <w:pStyle w:val="HTMLPreformatted"/>
        <w:divId w:val="1689213272"/>
      </w:pPr>
    </w:p>
    <w:p w14:paraId="6E6F8CBC" w14:textId="77777777" w:rsidR="00000000" w:rsidRDefault="00000000">
      <w:pPr>
        <w:pStyle w:val="HTMLPreformatted"/>
        <w:divId w:val="1689213272"/>
      </w:pPr>
      <w:r>
        <w:t># Check encryption</w:t>
      </w:r>
    </w:p>
    <w:p w14:paraId="48770906" w14:textId="77777777" w:rsidR="00000000" w:rsidRDefault="00000000">
      <w:pPr>
        <w:pStyle w:val="HTMLPreformatted"/>
        <w:divId w:val="1689213272"/>
      </w:pPr>
      <w:proofErr w:type="spellStart"/>
      <w:r>
        <w:t>aws</w:t>
      </w:r>
      <w:proofErr w:type="spellEnd"/>
      <w:r>
        <w:t xml:space="preserve"> s3api head-object --bucket my-bucket --key file.txt</w:t>
      </w:r>
    </w:p>
    <w:p w14:paraId="19A2076B" w14:textId="77777777" w:rsidR="00000000" w:rsidRDefault="00000000">
      <w:pPr>
        <w:pStyle w:val="HTMLPreformatted"/>
        <w:divId w:val="1689213272"/>
      </w:pPr>
      <w:r>
        <w:t># Output includes: "</w:t>
      </w:r>
      <w:proofErr w:type="spellStart"/>
      <w:r>
        <w:t>SSEKMSKeyId</w:t>
      </w:r>
      <w:proofErr w:type="spellEnd"/>
      <w:r>
        <w:t>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kms</w:t>
      </w:r>
      <w:proofErr w:type="spellEnd"/>
      <w:r>
        <w:t>:...</w:t>
      </w:r>
      <w:proofErr w:type="gramEnd"/>
      <w:r>
        <w:t>"</w:t>
      </w:r>
    </w:p>
    <w:p w14:paraId="78035E59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231A913B">
          <v:rect id="_x0000_i1048" style="width:468pt;height:.85pt" o:hralign="center" o:hrstd="t" o:hr="t" fillcolor="#a0a0a0" stroked="f"/>
        </w:pict>
      </w:r>
    </w:p>
    <w:p w14:paraId="34476B4D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3: Default Bucket Encryption</w:t>
      </w:r>
    </w:p>
    <w:p w14:paraId="32EC4343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Console Method</w:t>
      </w:r>
    </w:p>
    <w:p w14:paraId="2CDD3676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Go to </w:t>
      </w:r>
      <w:r>
        <w:rPr>
          <w:rStyle w:val="Strong"/>
        </w:rPr>
        <w:t>S3</w:t>
      </w:r>
      <w:r>
        <w:t xml:space="preserve"> → Select bucket → </w:t>
      </w:r>
      <w:r>
        <w:rPr>
          <w:rStyle w:val="Strong"/>
        </w:rPr>
        <w:t>Properties</w:t>
      </w:r>
    </w:p>
    <w:p w14:paraId="3D7F0D88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Find </w:t>
      </w:r>
      <w:r>
        <w:rPr>
          <w:rStyle w:val="Strong"/>
        </w:rPr>
        <w:t>Default encryption</w:t>
      </w:r>
      <w:r>
        <w:t xml:space="preserve"> → </w:t>
      </w:r>
      <w:r>
        <w:rPr>
          <w:rStyle w:val="Strong"/>
        </w:rPr>
        <w:t>Edit</w:t>
      </w:r>
    </w:p>
    <w:p w14:paraId="4E36EAE1" w14:textId="77777777" w:rsidR="00000000" w:rsidRDefault="00000000">
      <w:pPr>
        <w:pStyle w:val="NormalWeb"/>
        <w:numPr>
          <w:ilvl w:val="0"/>
          <w:numId w:val="10"/>
        </w:numPr>
      </w:pPr>
      <w:r>
        <w:t>Select encryption type (SSE-S3 or SSE-KMS)</w:t>
      </w:r>
    </w:p>
    <w:p w14:paraId="2BDD96BA" w14:textId="77777777" w:rsidR="00000000" w:rsidRDefault="00000000">
      <w:pPr>
        <w:pStyle w:val="NormalWeb"/>
        <w:numPr>
          <w:ilvl w:val="0"/>
          <w:numId w:val="10"/>
        </w:numPr>
      </w:pPr>
      <w:r>
        <w:t>Save</w:t>
      </w:r>
    </w:p>
    <w:p w14:paraId="6EEC2101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AWS CLI Method</w:t>
      </w:r>
    </w:p>
    <w:p w14:paraId="73BB0F7B" w14:textId="77777777" w:rsidR="00000000" w:rsidRDefault="00000000">
      <w:pPr>
        <w:pStyle w:val="HTMLPreformatted"/>
        <w:divId w:val="592670008"/>
      </w:pPr>
      <w:r>
        <w:t># Set default encryption to SSE-S3</w:t>
      </w:r>
    </w:p>
    <w:p w14:paraId="6A4DE614" w14:textId="77777777" w:rsidR="00000000" w:rsidRDefault="00000000">
      <w:pPr>
        <w:pStyle w:val="HTMLPreformatted"/>
        <w:divId w:val="592670008"/>
      </w:pPr>
      <w:proofErr w:type="spellStart"/>
      <w:r>
        <w:t>aws</w:t>
      </w:r>
      <w:proofErr w:type="spellEnd"/>
      <w:r>
        <w:t xml:space="preserve"> s3api put-bucket-encryption \</w:t>
      </w:r>
    </w:p>
    <w:p w14:paraId="49808BF8" w14:textId="77777777" w:rsidR="00000000" w:rsidRDefault="00000000">
      <w:pPr>
        <w:pStyle w:val="HTMLPreformatted"/>
        <w:divId w:val="592670008"/>
      </w:pPr>
      <w:r>
        <w:t xml:space="preserve">    --bucket my-bucket \</w:t>
      </w:r>
    </w:p>
    <w:p w14:paraId="638688DA" w14:textId="77777777" w:rsidR="00000000" w:rsidRDefault="00000000">
      <w:pPr>
        <w:pStyle w:val="HTMLPreformatted"/>
        <w:divId w:val="592670008"/>
      </w:pPr>
      <w:r>
        <w:t xml:space="preserve">    --server-side-encryption-configuration '{</w:t>
      </w:r>
    </w:p>
    <w:p w14:paraId="3B3CF248" w14:textId="77777777" w:rsidR="00000000" w:rsidRDefault="00000000">
      <w:pPr>
        <w:pStyle w:val="HTMLPreformatted"/>
        <w:divId w:val="592670008"/>
      </w:pPr>
      <w:r>
        <w:t xml:space="preserve">        "Rules": [{</w:t>
      </w:r>
    </w:p>
    <w:p w14:paraId="2C277AE4" w14:textId="77777777" w:rsidR="00000000" w:rsidRDefault="00000000">
      <w:pPr>
        <w:pStyle w:val="HTMLPreformatted"/>
        <w:divId w:val="592670008"/>
      </w:pPr>
      <w:r>
        <w:t xml:space="preserve">            "</w:t>
      </w:r>
      <w:proofErr w:type="spellStart"/>
      <w:r>
        <w:t>ApplyServerSideEncryptionByDefault</w:t>
      </w:r>
      <w:proofErr w:type="spellEnd"/>
      <w:r>
        <w:t>": {</w:t>
      </w:r>
    </w:p>
    <w:p w14:paraId="01A2424A" w14:textId="77777777" w:rsidR="00000000" w:rsidRDefault="00000000">
      <w:pPr>
        <w:pStyle w:val="HTMLPreformatted"/>
        <w:divId w:val="592670008"/>
      </w:pPr>
      <w:r>
        <w:t xml:space="preserve">                "</w:t>
      </w:r>
      <w:proofErr w:type="spellStart"/>
      <w:r>
        <w:t>SSEAlgorithm</w:t>
      </w:r>
      <w:proofErr w:type="spellEnd"/>
      <w:r>
        <w:t>": "AES256"</w:t>
      </w:r>
    </w:p>
    <w:p w14:paraId="48D5D2F8" w14:textId="77777777" w:rsidR="00000000" w:rsidRDefault="00000000">
      <w:pPr>
        <w:pStyle w:val="HTMLPreformatted"/>
        <w:divId w:val="592670008"/>
      </w:pPr>
      <w:r>
        <w:t xml:space="preserve">            },</w:t>
      </w:r>
    </w:p>
    <w:p w14:paraId="4E0B55E0" w14:textId="77777777" w:rsidR="00000000" w:rsidRDefault="00000000">
      <w:pPr>
        <w:pStyle w:val="HTMLPreformatted"/>
        <w:divId w:val="592670008"/>
      </w:pPr>
      <w:r>
        <w:t xml:space="preserve">            "</w:t>
      </w:r>
      <w:proofErr w:type="spellStart"/>
      <w:r>
        <w:t>BucketKeyEnabled</w:t>
      </w:r>
      <w:proofErr w:type="spellEnd"/>
      <w:r>
        <w:t>": true</w:t>
      </w:r>
    </w:p>
    <w:p w14:paraId="23EA5941" w14:textId="77777777" w:rsidR="00000000" w:rsidRDefault="00000000">
      <w:pPr>
        <w:pStyle w:val="HTMLPreformatted"/>
        <w:divId w:val="592670008"/>
      </w:pPr>
      <w:r>
        <w:t xml:space="preserve">        }]</w:t>
      </w:r>
    </w:p>
    <w:p w14:paraId="706ED526" w14:textId="77777777" w:rsidR="00000000" w:rsidRDefault="00000000">
      <w:pPr>
        <w:pStyle w:val="HTMLPreformatted"/>
        <w:divId w:val="592670008"/>
      </w:pPr>
      <w:r>
        <w:t xml:space="preserve">    }'</w:t>
      </w:r>
    </w:p>
    <w:p w14:paraId="66F3F808" w14:textId="77777777" w:rsidR="00000000" w:rsidRDefault="00000000">
      <w:pPr>
        <w:pStyle w:val="HTMLPreformatted"/>
        <w:divId w:val="592670008"/>
      </w:pPr>
    </w:p>
    <w:p w14:paraId="387F3408" w14:textId="77777777" w:rsidR="00000000" w:rsidRDefault="00000000">
      <w:pPr>
        <w:pStyle w:val="HTMLPreformatted"/>
        <w:divId w:val="592670008"/>
      </w:pPr>
      <w:r>
        <w:t># Set default encryption to SSE-KMS</w:t>
      </w:r>
    </w:p>
    <w:p w14:paraId="02FBEAAE" w14:textId="77777777" w:rsidR="00000000" w:rsidRDefault="00000000">
      <w:pPr>
        <w:pStyle w:val="HTMLPreformatted"/>
        <w:divId w:val="592670008"/>
      </w:pPr>
      <w:proofErr w:type="spellStart"/>
      <w:r>
        <w:t>aws</w:t>
      </w:r>
      <w:proofErr w:type="spellEnd"/>
      <w:r>
        <w:t xml:space="preserve"> s3api put-bucket-encryption \</w:t>
      </w:r>
    </w:p>
    <w:p w14:paraId="1566CB89" w14:textId="77777777" w:rsidR="00000000" w:rsidRDefault="00000000">
      <w:pPr>
        <w:pStyle w:val="HTMLPreformatted"/>
        <w:divId w:val="592670008"/>
      </w:pPr>
      <w:r>
        <w:t xml:space="preserve">    --bucket my-bucket \</w:t>
      </w:r>
    </w:p>
    <w:p w14:paraId="239B14B3" w14:textId="77777777" w:rsidR="00000000" w:rsidRDefault="00000000">
      <w:pPr>
        <w:pStyle w:val="HTMLPreformatted"/>
        <w:divId w:val="592670008"/>
      </w:pPr>
      <w:r>
        <w:t xml:space="preserve">    --server-side-encryption-configuration '{</w:t>
      </w:r>
    </w:p>
    <w:p w14:paraId="0F75DDEA" w14:textId="77777777" w:rsidR="00000000" w:rsidRDefault="00000000">
      <w:pPr>
        <w:pStyle w:val="HTMLPreformatted"/>
        <w:divId w:val="592670008"/>
      </w:pPr>
      <w:r>
        <w:t xml:space="preserve">        "Rules": [{</w:t>
      </w:r>
    </w:p>
    <w:p w14:paraId="37CF070A" w14:textId="77777777" w:rsidR="00000000" w:rsidRDefault="00000000">
      <w:pPr>
        <w:pStyle w:val="HTMLPreformatted"/>
        <w:divId w:val="592670008"/>
      </w:pPr>
      <w:r>
        <w:t xml:space="preserve">            "</w:t>
      </w:r>
      <w:proofErr w:type="spellStart"/>
      <w:r>
        <w:t>ApplyServerSideEncryptionByDefault</w:t>
      </w:r>
      <w:proofErr w:type="spellEnd"/>
      <w:r>
        <w:t>": {</w:t>
      </w:r>
    </w:p>
    <w:p w14:paraId="1C4DEAD8" w14:textId="77777777" w:rsidR="00000000" w:rsidRDefault="00000000">
      <w:pPr>
        <w:pStyle w:val="HTMLPreformatted"/>
        <w:divId w:val="592670008"/>
      </w:pPr>
      <w:r>
        <w:t xml:space="preserve">                "</w:t>
      </w:r>
      <w:proofErr w:type="spellStart"/>
      <w:r>
        <w:t>SSEAlgorithm</w:t>
      </w:r>
      <w:proofErr w:type="spellEnd"/>
      <w:r>
        <w:t>": "</w:t>
      </w:r>
      <w:proofErr w:type="spellStart"/>
      <w:proofErr w:type="gramStart"/>
      <w:r>
        <w:t>aws:kms</w:t>
      </w:r>
      <w:proofErr w:type="spellEnd"/>
      <w:proofErr w:type="gramEnd"/>
      <w:r>
        <w:t>",</w:t>
      </w:r>
    </w:p>
    <w:p w14:paraId="74371CA2" w14:textId="77777777" w:rsidR="00000000" w:rsidRDefault="00000000">
      <w:pPr>
        <w:pStyle w:val="HTMLPreformatted"/>
        <w:divId w:val="592670008"/>
      </w:pPr>
      <w:r>
        <w:t xml:space="preserve">                "</w:t>
      </w:r>
      <w:proofErr w:type="spellStart"/>
      <w:r>
        <w:t>KMSMasterKeyID</w:t>
      </w:r>
      <w:proofErr w:type="spellEnd"/>
      <w:r>
        <w:t>": "alias/s3-encryption-key"</w:t>
      </w:r>
    </w:p>
    <w:p w14:paraId="01526D97" w14:textId="77777777" w:rsidR="00000000" w:rsidRDefault="00000000">
      <w:pPr>
        <w:pStyle w:val="HTMLPreformatted"/>
        <w:divId w:val="592670008"/>
      </w:pPr>
      <w:r>
        <w:t xml:space="preserve">            },</w:t>
      </w:r>
    </w:p>
    <w:p w14:paraId="5242DB59" w14:textId="77777777" w:rsidR="00000000" w:rsidRDefault="00000000">
      <w:pPr>
        <w:pStyle w:val="HTMLPreformatted"/>
        <w:divId w:val="592670008"/>
      </w:pPr>
      <w:r>
        <w:t xml:space="preserve">            "</w:t>
      </w:r>
      <w:proofErr w:type="spellStart"/>
      <w:r>
        <w:t>BucketKeyEnabled</w:t>
      </w:r>
      <w:proofErr w:type="spellEnd"/>
      <w:r>
        <w:t>": true</w:t>
      </w:r>
    </w:p>
    <w:p w14:paraId="69E5C696" w14:textId="77777777" w:rsidR="00000000" w:rsidRDefault="00000000">
      <w:pPr>
        <w:pStyle w:val="HTMLPreformatted"/>
        <w:divId w:val="592670008"/>
      </w:pPr>
      <w:r>
        <w:t xml:space="preserve">        }]</w:t>
      </w:r>
    </w:p>
    <w:p w14:paraId="2F006B51" w14:textId="77777777" w:rsidR="00000000" w:rsidRDefault="00000000">
      <w:pPr>
        <w:pStyle w:val="HTMLPreformatted"/>
        <w:divId w:val="592670008"/>
      </w:pPr>
      <w:r>
        <w:t xml:space="preserve">    }'</w:t>
      </w:r>
    </w:p>
    <w:p w14:paraId="3E21E1CF" w14:textId="77777777" w:rsidR="00000000" w:rsidRDefault="00000000">
      <w:pPr>
        <w:pStyle w:val="HTMLPreformatted"/>
        <w:divId w:val="592670008"/>
      </w:pPr>
    </w:p>
    <w:p w14:paraId="34E0A4CE" w14:textId="77777777" w:rsidR="00000000" w:rsidRDefault="00000000">
      <w:pPr>
        <w:pStyle w:val="HTMLPreformatted"/>
        <w:divId w:val="592670008"/>
      </w:pPr>
      <w:r>
        <w:t># Check bucket encryption</w:t>
      </w:r>
    </w:p>
    <w:p w14:paraId="291F4E2D" w14:textId="77777777" w:rsidR="00000000" w:rsidRDefault="00000000">
      <w:pPr>
        <w:pStyle w:val="HTMLPreformatted"/>
        <w:divId w:val="592670008"/>
      </w:pPr>
      <w:proofErr w:type="spellStart"/>
      <w:r>
        <w:t>aws</w:t>
      </w:r>
      <w:proofErr w:type="spellEnd"/>
      <w:r>
        <w:t xml:space="preserve"> s3api get-bucket-encryption --bucket my-bucket</w:t>
      </w:r>
    </w:p>
    <w:p w14:paraId="3106D7EF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4D42385C">
          <v:rect id="_x0000_i1049" style="width:468pt;height:.85pt" o:hralign="center" o:hrstd="t" o:hr="t" fillcolor="#a0a0a0" stroked="f"/>
        </w:pict>
      </w:r>
    </w:p>
    <w:p w14:paraId="6E96BF8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4: Enforce Encryption via Bucket Policy</w:t>
      </w:r>
    </w:p>
    <w:p w14:paraId="283E2709" w14:textId="77777777" w:rsidR="00000000" w:rsidRDefault="00000000">
      <w:pPr>
        <w:pStyle w:val="HTMLPreformatted"/>
        <w:divId w:val="631521673"/>
      </w:pPr>
      <w:r>
        <w:t># Deny unencrypted uploads</w:t>
      </w:r>
    </w:p>
    <w:p w14:paraId="736C5650" w14:textId="77777777" w:rsidR="00000000" w:rsidRDefault="00000000">
      <w:pPr>
        <w:pStyle w:val="HTMLPreformatted"/>
        <w:divId w:val="631521673"/>
      </w:pPr>
      <w:r>
        <w:t>cat &gt; encryption-</w:t>
      </w:r>
      <w:proofErr w:type="spellStart"/>
      <w:proofErr w:type="gramStart"/>
      <w:r>
        <w:t>policy.json</w:t>
      </w:r>
      <w:proofErr w:type="spellEnd"/>
      <w:proofErr w:type="gramEnd"/>
      <w:r>
        <w:t xml:space="preserve"> &lt;&lt; 'EOF'</w:t>
      </w:r>
    </w:p>
    <w:p w14:paraId="1E38374C" w14:textId="77777777" w:rsidR="00000000" w:rsidRDefault="00000000">
      <w:pPr>
        <w:pStyle w:val="HTMLPreformatted"/>
        <w:divId w:val="631521673"/>
      </w:pPr>
      <w:r>
        <w:t>{</w:t>
      </w:r>
    </w:p>
    <w:p w14:paraId="6DAE1860" w14:textId="77777777" w:rsidR="00000000" w:rsidRDefault="00000000">
      <w:pPr>
        <w:pStyle w:val="HTMLPreformatted"/>
        <w:divId w:val="631521673"/>
      </w:pPr>
      <w:r>
        <w:t xml:space="preserve">    "Version": "2012-10-17",</w:t>
      </w:r>
    </w:p>
    <w:p w14:paraId="4AEA1CCD" w14:textId="77777777" w:rsidR="00000000" w:rsidRDefault="00000000">
      <w:pPr>
        <w:pStyle w:val="HTMLPreformatted"/>
        <w:divId w:val="631521673"/>
      </w:pPr>
      <w:r>
        <w:t xml:space="preserve">    "Statement": [</w:t>
      </w:r>
    </w:p>
    <w:p w14:paraId="125FBD1E" w14:textId="77777777" w:rsidR="00000000" w:rsidRDefault="00000000">
      <w:pPr>
        <w:pStyle w:val="HTMLPreformatted"/>
        <w:divId w:val="631521673"/>
      </w:pPr>
      <w:r>
        <w:t xml:space="preserve">        {</w:t>
      </w:r>
    </w:p>
    <w:p w14:paraId="7DE6D6CD" w14:textId="77777777" w:rsidR="00000000" w:rsidRDefault="00000000">
      <w:pPr>
        <w:pStyle w:val="HTMLPreformatted"/>
        <w:divId w:val="631521673"/>
      </w:pPr>
      <w:r>
        <w:t xml:space="preserve">            "Sid": "</w:t>
      </w:r>
      <w:proofErr w:type="spellStart"/>
      <w:r>
        <w:t>DenyUnencryptedUploads</w:t>
      </w:r>
      <w:proofErr w:type="spellEnd"/>
      <w:r>
        <w:t>",</w:t>
      </w:r>
    </w:p>
    <w:p w14:paraId="1BCB6B70" w14:textId="77777777" w:rsidR="00000000" w:rsidRDefault="00000000">
      <w:pPr>
        <w:pStyle w:val="HTMLPreformatted"/>
        <w:divId w:val="631521673"/>
      </w:pPr>
      <w:r>
        <w:t xml:space="preserve">            "Effect": "Deny",</w:t>
      </w:r>
    </w:p>
    <w:p w14:paraId="65E56FFE" w14:textId="77777777" w:rsidR="00000000" w:rsidRDefault="00000000">
      <w:pPr>
        <w:pStyle w:val="HTMLPreformatted"/>
        <w:divId w:val="631521673"/>
      </w:pPr>
      <w:r>
        <w:t xml:space="preserve">            "Principal": "*",</w:t>
      </w:r>
    </w:p>
    <w:p w14:paraId="2E0647FA" w14:textId="77777777" w:rsidR="00000000" w:rsidRDefault="00000000">
      <w:pPr>
        <w:pStyle w:val="HTMLPreformatted"/>
        <w:divId w:val="631521673"/>
      </w:pPr>
      <w:r>
        <w:t xml:space="preserve">            "Action": "s</w:t>
      </w:r>
      <w:proofErr w:type="gramStart"/>
      <w:r>
        <w:t>3:PutObject</w:t>
      </w:r>
      <w:proofErr w:type="gramEnd"/>
      <w:r>
        <w:t>",</w:t>
      </w:r>
    </w:p>
    <w:p w14:paraId="42042074" w14:textId="77777777" w:rsidR="00000000" w:rsidRDefault="00000000">
      <w:pPr>
        <w:pStyle w:val="HTMLPreformatted"/>
        <w:divId w:val="631521673"/>
      </w:pPr>
      <w:r>
        <w:t xml:space="preserve">      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my-bucket/*",</w:t>
      </w:r>
    </w:p>
    <w:p w14:paraId="335DEBCA" w14:textId="77777777" w:rsidR="00000000" w:rsidRDefault="00000000">
      <w:pPr>
        <w:pStyle w:val="HTMLPreformatted"/>
        <w:divId w:val="631521673"/>
      </w:pPr>
      <w:r>
        <w:t xml:space="preserve">            "Condition": {</w:t>
      </w:r>
    </w:p>
    <w:p w14:paraId="352B8292" w14:textId="77777777" w:rsidR="00000000" w:rsidRDefault="00000000">
      <w:pPr>
        <w:pStyle w:val="HTMLPreformatted"/>
        <w:divId w:val="631521673"/>
      </w:pPr>
      <w:r>
        <w:t xml:space="preserve">                "Null": {</w:t>
      </w:r>
    </w:p>
    <w:p w14:paraId="613CDAE0" w14:textId="77777777" w:rsidR="00000000" w:rsidRDefault="00000000">
      <w:pPr>
        <w:pStyle w:val="HTMLPreformatted"/>
        <w:divId w:val="631521673"/>
      </w:pPr>
      <w:r>
        <w:t xml:space="preserve">                    "s3:x-amz-server-side-encryption": "true"</w:t>
      </w:r>
    </w:p>
    <w:p w14:paraId="76A5BA48" w14:textId="77777777" w:rsidR="00000000" w:rsidRDefault="00000000">
      <w:pPr>
        <w:pStyle w:val="HTMLPreformatted"/>
        <w:divId w:val="631521673"/>
      </w:pPr>
      <w:r>
        <w:t xml:space="preserve">                }</w:t>
      </w:r>
    </w:p>
    <w:p w14:paraId="4EE86679" w14:textId="77777777" w:rsidR="00000000" w:rsidRDefault="00000000">
      <w:pPr>
        <w:pStyle w:val="HTMLPreformatted"/>
        <w:divId w:val="631521673"/>
      </w:pPr>
      <w:r>
        <w:t xml:space="preserve">            }</w:t>
      </w:r>
    </w:p>
    <w:p w14:paraId="44B015C9" w14:textId="77777777" w:rsidR="00000000" w:rsidRDefault="00000000">
      <w:pPr>
        <w:pStyle w:val="HTMLPreformatted"/>
        <w:divId w:val="631521673"/>
      </w:pPr>
      <w:r>
        <w:t xml:space="preserve">        },</w:t>
      </w:r>
    </w:p>
    <w:p w14:paraId="32409417" w14:textId="77777777" w:rsidR="00000000" w:rsidRDefault="00000000">
      <w:pPr>
        <w:pStyle w:val="HTMLPreformatted"/>
        <w:divId w:val="631521673"/>
      </w:pPr>
      <w:r>
        <w:t xml:space="preserve">        {</w:t>
      </w:r>
    </w:p>
    <w:p w14:paraId="727E088D" w14:textId="77777777" w:rsidR="00000000" w:rsidRDefault="00000000">
      <w:pPr>
        <w:pStyle w:val="HTMLPreformatted"/>
        <w:divId w:val="631521673"/>
      </w:pPr>
      <w:r>
        <w:t xml:space="preserve">            "Sid": "</w:t>
      </w:r>
      <w:proofErr w:type="spellStart"/>
      <w:r>
        <w:t>DenyNonKMSEncryption</w:t>
      </w:r>
      <w:proofErr w:type="spellEnd"/>
      <w:r>
        <w:t>",</w:t>
      </w:r>
    </w:p>
    <w:p w14:paraId="681AED06" w14:textId="77777777" w:rsidR="00000000" w:rsidRDefault="00000000">
      <w:pPr>
        <w:pStyle w:val="HTMLPreformatted"/>
        <w:divId w:val="631521673"/>
      </w:pPr>
      <w:r>
        <w:t xml:space="preserve">            "Effect": "Deny",</w:t>
      </w:r>
    </w:p>
    <w:p w14:paraId="6C03FD48" w14:textId="77777777" w:rsidR="00000000" w:rsidRDefault="00000000">
      <w:pPr>
        <w:pStyle w:val="HTMLPreformatted"/>
        <w:divId w:val="631521673"/>
      </w:pPr>
      <w:r>
        <w:t xml:space="preserve">            "Principal": "*",</w:t>
      </w:r>
    </w:p>
    <w:p w14:paraId="7018A7E4" w14:textId="77777777" w:rsidR="00000000" w:rsidRDefault="00000000">
      <w:pPr>
        <w:pStyle w:val="HTMLPreformatted"/>
        <w:divId w:val="631521673"/>
      </w:pPr>
      <w:r>
        <w:t xml:space="preserve">            "Action": "s</w:t>
      </w:r>
      <w:proofErr w:type="gramStart"/>
      <w:r>
        <w:t>3:PutObject</w:t>
      </w:r>
      <w:proofErr w:type="gramEnd"/>
      <w:r>
        <w:t>",</w:t>
      </w:r>
    </w:p>
    <w:p w14:paraId="7CEDD607" w14:textId="77777777" w:rsidR="00000000" w:rsidRDefault="00000000">
      <w:pPr>
        <w:pStyle w:val="HTMLPreformatted"/>
        <w:divId w:val="631521673"/>
      </w:pPr>
      <w:r>
        <w:t xml:space="preserve">      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my-bucket/*",</w:t>
      </w:r>
    </w:p>
    <w:p w14:paraId="4B38C2A7" w14:textId="77777777" w:rsidR="00000000" w:rsidRDefault="00000000">
      <w:pPr>
        <w:pStyle w:val="HTMLPreformatted"/>
        <w:divId w:val="631521673"/>
      </w:pPr>
      <w:r>
        <w:t xml:space="preserve">            "Condition": {</w:t>
      </w:r>
    </w:p>
    <w:p w14:paraId="5B906119" w14:textId="77777777" w:rsidR="00000000" w:rsidRDefault="00000000">
      <w:pPr>
        <w:pStyle w:val="HTMLPreformatted"/>
        <w:divId w:val="631521673"/>
      </w:pPr>
      <w:r>
        <w:t xml:space="preserve">                "</w:t>
      </w:r>
      <w:proofErr w:type="spellStart"/>
      <w:r>
        <w:t>StringNotEquals</w:t>
      </w:r>
      <w:proofErr w:type="spellEnd"/>
      <w:r>
        <w:t>": {</w:t>
      </w:r>
    </w:p>
    <w:p w14:paraId="4CE9F384" w14:textId="77777777" w:rsidR="00000000" w:rsidRDefault="00000000">
      <w:pPr>
        <w:pStyle w:val="HTMLPreformatted"/>
        <w:divId w:val="631521673"/>
      </w:pPr>
      <w:r>
        <w:t xml:space="preserve">                    "s3:x-amz-server-side-encryption": "</w:t>
      </w:r>
      <w:proofErr w:type="spellStart"/>
      <w:proofErr w:type="gramStart"/>
      <w:r>
        <w:t>aws:kms</w:t>
      </w:r>
      <w:proofErr w:type="spellEnd"/>
      <w:proofErr w:type="gramEnd"/>
      <w:r>
        <w:t>"</w:t>
      </w:r>
    </w:p>
    <w:p w14:paraId="462FFD53" w14:textId="77777777" w:rsidR="00000000" w:rsidRDefault="00000000">
      <w:pPr>
        <w:pStyle w:val="HTMLPreformatted"/>
        <w:divId w:val="631521673"/>
      </w:pPr>
      <w:r>
        <w:t xml:space="preserve">                }</w:t>
      </w:r>
    </w:p>
    <w:p w14:paraId="3A1621FC" w14:textId="77777777" w:rsidR="00000000" w:rsidRDefault="00000000">
      <w:pPr>
        <w:pStyle w:val="HTMLPreformatted"/>
        <w:divId w:val="631521673"/>
      </w:pPr>
      <w:r>
        <w:t xml:space="preserve">            }</w:t>
      </w:r>
    </w:p>
    <w:p w14:paraId="7E22894C" w14:textId="77777777" w:rsidR="00000000" w:rsidRDefault="00000000">
      <w:pPr>
        <w:pStyle w:val="HTMLPreformatted"/>
        <w:divId w:val="631521673"/>
      </w:pPr>
      <w:r>
        <w:t xml:space="preserve">        }</w:t>
      </w:r>
    </w:p>
    <w:p w14:paraId="0DFA3720" w14:textId="77777777" w:rsidR="00000000" w:rsidRDefault="00000000">
      <w:pPr>
        <w:pStyle w:val="HTMLPreformatted"/>
        <w:divId w:val="631521673"/>
      </w:pPr>
      <w:r>
        <w:t xml:space="preserve">    ]</w:t>
      </w:r>
    </w:p>
    <w:p w14:paraId="53218CAF" w14:textId="77777777" w:rsidR="00000000" w:rsidRDefault="00000000">
      <w:pPr>
        <w:pStyle w:val="HTMLPreformatted"/>
        <w:divId w:val="631521673"/>
      </w:pPr>
      <w:r>
        <w:t>}</w:t>
      </w:r>
    </w:p>
    <w:p w14:paraId="491EE90B" w14:textId="77777777" w:rsidR="00000000" w:rsidRDefault="00000000">
      <w:pPr>
        <w:pStyle w:val="HTMLPreformatted"/>
        <w:divId w:val="631521673"/>
      </w:pPr>
      <w:r>
        <w:t>EOF</w:t>
      </w:r>
    </w:p>
    <w:p w14:paraId="41DF322C" w14:textId="77777777" w:rsidR="00000000" w:rsidRDefault="00000000">
      <w:pPr>
        <w:pStyle w:val="HTMLPreformatted"/>
        <w:divId w:val="631521673"/>
      </w:pPr>
    </w:p>
    <w:p w14:paraId="2A94A065" w14:textId="77777777" w:rsidR="00000000" w:rsidRDefault="00000000">
      <w:pPr>
        <w:pStyle w:val="HTMLPreformatted"/>
        <w:divId w:val="631521673"/>
      </w:pPr>
      <w:proofErr w:type="spellStart"/>
      <w:r>
        <w:t>aws</w:t>
      </w:r>
      <w:proofErr w:type="spellEnd"/>
      <w:r>
        <w:t xml:space="preserve"> s3api put-bucket-policy \</w:t>
      </w:r>
    </w:p>
    <w:p w14:paraId="22DA1770" w14:textId="77777777" w:rsidR="00000000" w:rsidRDefault="00000000">
      <w:pPr>
        <w:pStyle w:val="HTMLPreformatted"/>
        <w:divId w:val="631521673"/>
      </w:pPr>
      <w:r>
        <w:t xml:space="preserve">    --bucket my-bucket \</w:t>
      </w:r>
    </w:p>
    <w:p w14:paraId="23C1E7E0" w14:textId="77777777" w:rsidR="00000000" w:rsidRDefault="00000000">
      <w:pPr>
        <w:pStyle w:val="HTMLPreformatted"/>
        <w:divId w:val="631521673"/>
      </w:pPr>
      <w:r>
        <w:lastRenderedPageBreak/>
        <w:t xml:space="preserve">    --policy file://encryption-policy.json</w:t>
      </w:r>
    </w:p>
    <w:p w14:paraId="60E93B1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0078F68B">
          <v:rect id="_x0000_i1050" style="width:468pt;height:.85pt" o:hralign="center" o:hrstd="t" o:hr="t" fillcolor="#a0a0a0" stroked="f"/>
        </w:pict>
      </w:r>
    </w:p>
    <w:p w14:paraId="6E8CBC77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10. S3 Object Lifecycle Management</w:t>
      </w:r>
    </w:p>
    <w:p w14:paraId="28271CA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What is Lifecycle Management?</w:t>
      </w:r>
    </w:p>
    <w:p w14:paraId="7F827958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Automatically transition or delete objects based on rules.</w:t>
      </w:r>
    </w:p>
    <w:p w14:paraId="4B7626E5" w14:textId="77777777" w:rsidR="00000000" w:rsidRDefault="00000000">
      <w:pPr>
        <w:pStyle w:val="HTMLPreformatted"/>
        <w:divId w:val="57200448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EBEF7D6" w14:textId="77777777" w:rsidR="00000000" w:rsidRDefault="00000000">
      <w:pPr>
        <w:pStyle w:val="HTMLPreformatted"/>
        <w:divId w:val="572004487"/>
      </w:pPr>
      <w:r>
        <w:t>│                   LIFECYCLE MANAGEMENT FLOW                              │</w:t>
      </w:r>
    </w:p>
    <w:p w14:paraId="4F367BA6" w14:textId="77777777" w:rsidR="00000000" w:rsidRDefault="00000000">
      <w:pPr>
        <w:pStyle w:val="HTMLPreformatted"/>
        <w:divId w:val="572004487"/>
      </w:pPr>
      <w:r>
        <w:t>│                                                                          │</w:t>
      </w:r>
    </w:p>
    <w:p w14:paraId="78325DE7" w14:textId="77777777" w:rsidR="00000000" w:rsidRDefault="00000000">
      <w:pPr>
        <w:pStyle w:val="HTMLPreformatted"/>
        <w:divId w:val="572004487"/>
      </w:pPr>
      <w:r>
        <w:t>│   Object Created                                                         │</w:t>
      </w:r>
    </w:p>
    <w:p w14:paraId="3F495583" w14:textId="77777777" w:rsidR="00000000" w:rsidRDefault="00000000">
      <w:pPr>
        <w:pStyle w:val="HTMLPreformatted"/>
        <w:divId w:val="572004487"/>
      </w:pPr>
      <w:r>
        <w:t>│        │                                                                 │</w:t>
      </w:r>
    </w:p>
    <w:p w14:paraId="7B626052" w14:textId="77777777" w:rsidR="00000000" w:rsidRDefault="00000000">
      <w:pPr>
        <w:pStyle w:val="HTMLPreformatted"/>
        <w:divId w:val="572004487"/>
      </w:pPr>
      <w:r>
        <w:t>│        ▼                                                                 │</w:t>
      </w:r>
    </w:p>
    <w:p w14:paraId="081632E9" w14:textId="77777777" w:rsidR="00000000" w:rsidRDefault="00000000">
      <w:pPr>
        <w:pStyle w:val="HTMLPreformatted"/>
        <w:divId w:val="572004487"/>
      </w:pPr>
      <w:r>
        <w:t>│   ┌──────────────────┐                                                  │</w:t>
      </w:r>
    </w:p>
    <w:p w14:paraId="56ABD7B4" w14:textId="77777777" w:rsidR="00000000" w:rsidRDefault="00000000">
      <w:pPr>
        <w:pStyle w:val="HTMLPreformatted"/>
        <w:divId w:val="572004487"/>
      </w:pPr>
      <w:r>
        <w:t>│   │   S3 STANDARD    │   Day 0 - Active use                            │</w:t>
      </w:r>
    </w:p>
    <w:p w14:paraId="197F0409" w14:textId="77777777" w:rsidR="00000000" w:rsidRDefault="00000000">
      <w:pPr>
        <w:pStyle w:val="HTMLPreformatted"/>
        <w:divId w:val="572004487"/>
      </w:pPr>
      <w:r>
        <w:t>│   │   $0.023/GB      │                                                  │</w:t>
      </w:r>
    </w:p>
    <w:p w14:paraId="38CA9979" w14:textId="77777777" w:rsidR="00000000" w:rsidRDefault="00000000">
      <w:pPr>
        <w:pStyle w:val="HTMLPreformatted"/>
        <w:divId w:val="572004487"/>
      </w:pPr>
      <w:r>
        <w:t>│   └────────┬─────────┘                                                  │</w:t>
      </w:r>
    </w:p>
    <w:p w14:paraId="4F6E8661" w14:textId="77777777" w:rsidR="00000000" w:rsidRDefault="00000000">
      <w:pPr>
        <w:pStyle w:val="HTMLPreformatted"/>
        <w:divId w:val="572004487"/>
      </w:pPr>
      <w:r>
        <w:t>│            │                                                             │</w:t>
      </w:r>
    </w:p>
    <w:p w14:paraId="5E2625C2" w14:textId="77777777" w:rsidR="00000000" w:rsidRDefault="00000000">
      <w:pPr>
        <w:pStyle w:val="HTMLPreformatted"/>
        <w:divId w:val="572004487"/>
      </w:pPr>
      <w:r>
        <w:t>│            │ After 30 days                                              │</w:t>
      </w:r>
    </w:p>
    <w:p w14:paraId="78835A3E" w14:textId="77777777" w:rsidR="00000000" w:rsidRDefault="00000000">
      <w:pPr>
        <w:pStyle w:val="HTMLPreformatted"/>
        <w:divId w:val="572004487"/>
      </w:pPr>
      <w:r>
        <w:t>│            ▼                                                             │</w:t>
      </w:r>
    </w:p>
    <w:p w14:paraId="6229E366" w14:textId="77777777" w:rsidR="00000000" w:rsidRDefault="00000000">
      <w:pPr>
        <w:pStyle w:val="HTMLPreformatted"/>
        <w:divId w:val="572004487"/>
      </w:pPr>
      <w:r>
        <w:t>│   ┌──────────────────┐                                                  │</w:t>
      </w:r>
    </w:p>
    <w:p w14:paraId="7C05A907" w14:textId="77777777" w:rsidR="00000000" w:rsidRDefault="00000000">
      <w:pPr>
        <w:pStyle w:val="HTMLPreformatted"/>
        <w:divId w:val="572004487"/>
      </w:pPr>
      <w:r>
        <w:t xml:space="preserve">│   </w:t>
      </w:r>
      <w:proofErr w:type="gramStart"/>
      <w:r>
        <w:t>│  STANDARD</w:t>
      </w:r>
      <w:proofErr w:type="gramEnd"/>
      <w:r>
        <w:t>-IA     │   Day 30 - Infrequent access                    │</w:t>
      </w:r>
    </w:p>
    <w:p w14:paraId="00325DBE" w14:textId="77777777" w:rsidR="00000000" w:rsidRDefault="00000000">
      <w:pPr>
        <w:pStyle w:val="HTMLPreformatted"/>
        <w:divId w:val="572004487"/>
      </w:pPr>
      <w:r>
        <w:t>│   │   $0.0125/GB     │                                                  │</w:t>
      </w:r>
    </w:p>
    <w:p w14:paraId="27430097" w14:textId="77777777" w:rsidR="00000000" w:rsidRDefault="00000000">
      <w:pPr>
        <w:pStyle w:val="HTMLPreformatted"/>
        <w:divId w:val="572004487"/>
      </w:pPr>
      <w:r>
        <w:t>│   └────────┬─────────┘                                                  │</w:t>
      </w:r>
    </w:p>
    <w:p w14:paraId="507A6E08" w14:textId="77777777" w:rsidR="00000000" w:rsidRDefault="00000000">
      <w:pPr>
        <w:pStyle w:val="HTMLPreformatted"/>
        <w:divId w:val="572004487"/>
      </w:pPr>
      <w:r>
        <w:t>│            │                                                             │</w:t>
      </w:r>
    </w:p>
    <w:p w14:paraId="03DC1495" w14:textId="77777777" w:rsidR="00000000" w:rsidRDefault="00000000">
      <w:pPr>
        <w:pStyle w:val="HTMLPreformatted"/>
        <w:divId w:val="572004487"/>
      </w:pPr>
      <w:r>
        <w:t>│            │ After 90 days                                              │</w:t>
      </w:r>
    </w:p>
    <w:p w14:paraId="2D0E4C48" w14:textId="77777777" w:rsidR="00000000" w:rsidRDefault="00000000">
      <w:pPr>
        <w:pStyle w:val="HTMLPreformatted"/>
        <w:divId w:val="572004487"/>
      </w:pPr>
      <w:r>
        <w:t>│            ▼                                                             │</w:t>
      </w:r>
    </w:p>
    <w:p w14:paraId="189129D2" w14:textId="77777777" w:rsidR="00000000" w:rsidRDefault="00000000">
      <w:pPr>
        <w:pStyle w:val="HTMLPreformatted"/>
        <w:divId w:val="572004487"/>
      </w:pPr>
      <w:r>
        <w:t>│   ┌──────────────────┐                                                  │</w:t>
      </w:r>
    </w:p>
    <w:p w14:paraId="13FE1198" w14:textId="77777777" w:rsidR="00000000" w:rsidRDefault="00000000">
      <w:pPr>
        <w:pStyle w:val="HTMLPreformatted"/>
        <w:divId w:val="572004487"/>
      </w:pPr>
      <w:r>
        <w:t xml:space="preserve">│   </w:t>
      </w:r>
      <w:proofErr w:type="gramStart"/>
      <w:r>
        <w:t>│  GLACIER</w:t>
      </w:r>
      <w:proofErr w:type="gramEnd"/>
      <w:r>
        <w:t xml:space="preserve"> INSTANT │   Day 90 - Archive but quick access            │</w:t>
      </w:r>
    </w:p>
    <w:p w14:paraId="14F59F75" w14:textId="77777777" w:rsidR="00000000" w:rsidRDefault="00000000">
      <w:pPr>
        <w:pStyle w:val="HTMLPreformatted"/>
        <w:divId w:val="572004487"/>
      </w:pPr>
      <w:r>
        <w:t>│   │   $0.004/GB      │                                                  │</w:t>
      </w:r>
    </w:p>
    <w:p w14:paraId="2DF2F790" w14:textId="77777777" w:rsidR="00000000" w:rsidRDefault="00000000">
      <w:pPr>
        <w:pStyle w:val="HTMLPreformatted"/>
        <w:divId w:val="572004487"/>
      </w:pPr>
      <w:r>
        <w:t>│   └────────┬─────────┘                                                  │</w:t>
      </w:r>
    </w:p>
    <w:p w14:paraId="5D1021A8" w14:textId="77777777" w:rsidR="00000000" w:rsidRDefault="00000000">
      <w:pPr>
        <w:pStyle w:val="HTMLPreformatted"/>
        <w:divId w:val="572004487"/>
      </w:pPr>
      <w:r>
        <w:t>│            │                                                             │</w:t>
      </w:r>
    </w:p>
    <w:p w14:paraId="4EE81BC6" w14:textId="77777777" w:rsidR="00000000" w:rsidRDefault="00000000">
      <w:pPr>
        <w:pStyle w:val="HTMLPreformatted"/>
        <w:divId w:val="572004487"/>
      </w:pPr>
      <w:r>
        <w:t>│            │ After 180 days                                             │</w:t>
      </w:r>
    </w:p>
    <w:p w14:paraId="397E4A6E" w14:textId="77777777" w:rsidR="00000000" w:rsidRDefault="00000000">
      <w:pPr>
        <w:pStyle w:val="HTMLPreformatted"/>
        <w:divId w:val="572004487"/>
      </w:pPr>
      <w:r>
        <w:t>│            ▼                                                             │</w:t>
      </w:r>
    </w:p>
    <w:p w14:paraId="3CFA2D16" w14:textId="77777777" w:rsidR="00000000" w:rsidRDefault="00000000">
      <w:pPr>
        <w:pStyle w:val="HTMLPreformatted"/>
        <w:divId w:val="572004487"/>
      </w:pPr>
      <w:r>
        <w:t>│   ┌──────────────────┐                                                  │</w:t>
      </w:r>
    </w:p>
    <w:p w14:paraId="64A077A3" w14:textId="77777777" w:rsidR="00000000" w:rsidRDefault="00000000">
      <w:pPr>
        <w:pStyle w:val="HTMLPreformatted"/>
        <w:divId w:val="572004487"/>
      </w:pPr>
      <w:r>
        <w:t>│   │ GLACIER DEEP     │   Day 180 - Long-term archive                   │</w:t>
      </w:r>
    </w:p>
    <w:p w14:paraId="7B1A8F76" w14:textId="77777777" w:rsidR="00000000" w:rsidRDefault="00000000">
      <w:pPr>
        <w:pStyle w:val="HTMLPreformatted"/>
        <w:divId w:val="572004487"/>
      </w:pPr>
      <w:r>
        <w:t>│   │   $0.00099/GB    │                                                  │</w:t>
      </w:r>
    </w:p>
    <w:p w14:paraId="44FEAD9C" w14:textId="77777777" w:rsidR="00000000" w:rsidRDefault="00000000">
      <w:pPr>
        <w:pStyle w:val="HTMLPreformatted"/>
        <w:divId w:val="572004487"/>
      </w:pPr>
      <w:r>
        <w:t>│   └────────┬─────────┘                                                  │</w:t>
      </w:r>
    </w:p>
    <w:p w14:paraId="79570A5E" w14:textId="77777777" w:rsidR="00000000" w:rsidRDefault="00000000">
      <w:pPr>
        <w:pStyle w:val="HTMLPreformatted"/>
        <w:divId w:val="572004487"/>
      </w:pPr>
      <w:r>
        <w:t>│            │                                                             │</w:t>
      </w:r>
    </w:p>
    <w:p w14:paraId="1B35AA0B" w14:textId="77777777" w:rsidR="00000000" w:rsidRDefault="00000000">
      <w:pPr>
        <w:pStyle w:val="HTMLPreformatted"/>
        <w:divId w:val="572004487"/>
      </w:pPr>
      <w:r>
        <w:t>│            │ After 365 days                                             │</w:t>
      </w:r>
    </w:p>
    <w:p w14:paraId="74C91F11" w14:textId="77777777" w:rsidR="00000000" w:rsidRDefault="00000000">
      <w:pPr>
        <w:pStyle w:val="HTMLPreformatted"/>
        <w:divId w:val="572004487"/>
      </w:pPr>
      <w:r>
        <w:t>│            ▼                                                             │</w:t>
      </w:r>
    </w:p>
    <w:p w14:paraId="62B9BC6B" w14:textId="77777777" w:rsidR="00000000" w:rsidRDefault="00000000">
      <w:pPr>
        <w:pStyle w:val="HTMLPreformatted"/>
        <w:divId w:val="572004487"/>
      </w:pPr>
      <w:r>
        <w:t>│   ┌──────────────────┐                                                  │</w:t>
      </w:r>
    </w:p>
    <w:p w14:paraId="0A7E4EC8" w14:textId="77777777" w:rsidR="00000000" w:rsidRDefault="00000000">
      <w:pPr>
        <w:pStyle w:val="HTMLPreformatted"/>
        <w:divId w:val="572004487"/>
      </w:pPr>
      <w:r>
        <w:t>│   │     DELETE       │   Day 365 - Removed                             │</w:t>
      </w:r>
    </w:p>
    <w:p w14:paraId="2AA11670" w14:textId="77777777" w:rsidR="00000000" w:rsidRDefault="00000000">
      <w:pPr>
        <w:pStyle w:val="HTMLPreformatted"/>
        <w:divId w:val="572004487"/>
      </w:pPr>
      <w:r>
        <w:t>│   │</w:t>
      </w:r>
      <w:proofErr w:type="gramStart"/>
      <w:r>
        <w:t xml:space="preserve">   (Expiration)   </w:t>
      </w:r>
      <w:proofErr w:type="gramEnd"/>
      <w:r>
        <w:t>│                                                  │</w:t>
      </w:r>
    </w:p>
    <w:p w14:paraId="00E6A0FB" w14:textId="77777777" w:rsidR="00000000" w:rsidRDefault="00000000">
      <w:pPr>
        <w:pStyle w:val="HTMLPreformatted"/>
        <w:divId w:val="572004487"/>
      </w:pPr>
      <w:r>
        <w:t>│   └──────────────────┘                                                  │</w:t>
      </w:r>
    </w:p>
    <w:p w14:paraId="2ABA6BF1" w14:textId="77777777" w:rsidR="00000000" w:rsidRDefault="00000000">
      <w:pPr>
        <w:pStyle w:val="HTMLPreformatted"/>
        <w:divId w:val="572004487"/>
      </w:pPr>
      <w:r>
        <w:t>│                                                                          │</w:t>
      </w:r>
    </w:p>
    <w:p w14:paraId="4CCBBD37" w14:textId="77777777" w:rsidR="00000000" w:rsidRDefault="00000000">
      <w:pPr>
        <w:pStyle w:val="HTMLPreformatted"/>
        <w:divId w:val="57200448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BA73EBA" w14:textId="77777777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3F26C2F5" w14:textId="2C6361AF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Lifecycle Rule Actions</w:t>
      </w:r>
    </w:p>
    <w:p w14:paraId="5ABD540D" w14:textId="2C4E6D8F" w:rsidR="00BE7BE9" w:rsidRDefault="00BE7BE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noProof/>
        </w:rPr>
        <w:drawing>
          <wp:inline distT="114300" distB="114300" distL="114300" distR="114300" wp14:anchorId="57CDE3EF" wp14:editId="5596CF90">
            <wp:extent cx="5943600" cy="259743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18560" b="273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70"/>
        <w:gridCol w:w="4063"/>
      </w:tblGrid>
      <w:tr w:rsidR="00000000" w14:paraId="0484C88A" w14:textId="77777777">
        <w:trPr>
          <w:divId w:val="164418946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1F63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055B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67FCBFB3" w14:textId="77777777">
        <w:trPr>
          <w:divId w:val="1644189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E0A0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Transition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4B692" w14:textId="77777777" w:rsidR="00000000" w:rsidRDefault="00000000">
            <w:pPr>
              <w:pStyle w:val="NormalWeb"/>
            </w:pPr>
            <w:r>
              <w:t>Move to different storage class</w:t>
            </w:r>
          </w:p>
        </w:tc>
      </w:tr>
      <w:tr w:rsidR="00000000" w14:paraId="60D6FBDD" w14:textId="77777777">
        <w:trPr>
          <w:divId w:val="1644189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32CD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Expiration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CF746" w14:textId="77777777" w:rsidR="00000000" w:rsidRDefault="00000000">
            <w:pPr>
              <w:pStyle w:val="NormalWeb"/>
            </w:pPr>
            <w:r>
              <w:t>Delete current version</w:t>
            </w:r>
          </w:p>
        </w:tc>
      </w:tr>
      <w:tr w:rsidR="00000000" w14:paraId="3163D252" w14:textId="77777777">
        <w:trPr>
          <w:divId w:val="1644189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93968" w14:textId="77777777" w:rsidR="00000000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NoncurrentVersionTransition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C28BE" w14:textId="77777777" w:rsidR="00000000" w:rsidRDefault="00000000">
            <w:pPr>
              <w:pStyle w:val="NormalWeb"/>
            </w:pPr>
            <w:r>
              <w:t>Move old versions to different class</w:t>
            </w:r>
          </w:p>
        </w:tc>
      </w:tr>
      <w:tr w:rsidR="00000000" w14:paraId="184872CE" w14:textId="77777777">
        <w:trPr>
          <w:divId w:val="1644189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870B3" w14:textId="77777777" w:rsidR="00000000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NoncurrentVersionExpiration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865DB" w14:textId="77777777" w:rsidR="00000000" w:rsidRDefault="00000000">
            <w:pPr>
              <w:pStyle w:val="NormalWeb"/>
            </w:pPr>
            <w:r>
              <w:t>Delete old versions</w:t>
            </w:r>
          </w:p>
        </w:tc>
      </w:tr>
      <w:tr w:rsidR="00000000" w14:paraId="21FA6639" w14:textId="77777777">
        <w:trPr>
          <w:divId w:val="1644189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9000F" w14:textId="77777777" w:rsidR="00000000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AbortIncompleteMultipartUpload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41445" w14:textId="77777777" w:rsidR="00000000" w:rsidRDefault="00000000">
            <w:pPr>
              <w:pStyle w:val="NormalWeb"/>
            </w:pPr>
            <w:r>
              <w:t>Clean up failed uploads</w:t>
            </w:r>
          </w:p>
        </w:tc>
      </w:tr>
      <w:tr w:rsidR="00000000" w14:paraId="60315C63" w14:textId="77777777">
        <w:trPr>
          <w:divId w:val="1644189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0534E" w14:textId="77777777" w:rsidR="00000000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ExpiredObjectDeleteMarker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88C76" w14:textId="77777777" w:rsidR="00000000" w:rsidRDefault="00000000">
            <w:pPr>
              <w:pStyle w:val="NormalWeb"/>
            </w:pPr>
            <w:r>
              <w:t>Remove delete markers with no versions</w:t>
            </w:r>
          </w:p>
        </w:tc>
      </w:tr>
    </w:tbl>
    <w:p w14:paraId="60B233C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3B96F329">
          <v:rect id="_x0000_i1051" style="width:468pt;height:.85pt" o:hralign="center" o:hrstd="t" o:hr="t" fillcolor="#a0a0a0" stroked="f"/>
        </w:pict>
      </w:r>
    </w:p>
    <w:p w14:paraId="2F79562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1: Basic Lifecycle Rule</w:t>
      </w:r>
    </w:p>
    <w:p w14:paraId="5CE9D4A0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Console Method</w:t>
      </w:r>
    </w:p>
    <w:p w14:paraId="118EF783" w14:textId="77777777" w:rsidR="00000000" w:rsidRDefault="00000000">
      <w:pPr>
        <w:pStyle w:val="NormalWeb"/>
        <w:numPr>
          <w:ilvl w:val="0"/>
          <w:numId w:val="12"/>
        </w:numPr>
      </w:pPr>
      <w:r>
        <w:t xml:space="preserve">Go to </w:t>
      </w:r>
      <w:r>
        <w:rPr>
          <w:rStyle w:val="Strong"/>
        </w:rPr>
        <w:t>S3</w:t>
      </w:r>
      <w:r>
        <w:t xml:space="preserve"> → Select bucket → </w:t>
      </w:r>
      <w:r>
        <w:rPr>
          <w:rStyle w:val="Strong"/>
        </w:rPr>
        <w:t>Management</w:t>
      </w:r>
    </w:p>
    <w:p w14:paraId="34BA19F5" w14:textId="77777777" w:rsidR="00000000" w:rsidRDefault="00000000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Create lifecycle rule</w:t>
      </w:r>
    </w:p>
    <w:p w14:paraId="62829CC6" w14:textId="77777777" w:rsidR="00000000" w:rsidRDefault="00000000">
      <w:pPr>
        <w:pStyle w:val="NormalWeb"/>
        <w:numPr>
          <w:ilvl w:val="0"/>
          <w:numId w:val="12"/>
        </w:numPr>
      </w:pPr>
      <w:r>
        <w:t>Add transitions:</w:t>
      </w:r>
    </w:p>
    <w:p w14:paraId="47C550CA" w14:textId="77777777" w:rsidR="00000000" w:rsidRDefault="00000000">
      <w:pPr>
        <w:pStyle w:val="NormalWeb"/>
        <w:numPr>
          <w:ilvl w:val="1"/>
          <w:numId w:val="12"/>
        </w:numPr>
      </w:pPr>
      <w:r>
        <w:t>Move to Standard-IA after 30 days</w:t>
      </w:r>
    </w:p>
    <w:p w14:paraId="77B92EB2" w14:textId="77777777" w:rsidR="00000000" w:rsidRDefault="00000000">
      <w:pPr>
        <w:pStyle w:val="NormalWeb"/>
        <w:numPr>
          <w:ilvl w:val="1"/>
          <w:numId w:val="12"/>
        </w:numPr>
      </w:pPr>
      <w:r>
        <w:t>Move to Glacier after 90 days</w:t>
      </w:r>
    </w:p>
    <w:p w14:paraId="16415049" w14:textId="77777777" w:rsidR="00000000" w:rsidRDefault="00000000">
      <w:pPr>
        <w:pStyle w:val="NormalWeb"/>
        <w:numPr>
          <w:ilvl w:val="0"/>
          <w:numId w:val="12"/>
        </w:numPr>
      </w:pPr>
      <w:r>
        <w:t>Add expiration:</w:t>
      </w:r>
    </w:p>
    <w:p w14:paraId="62B1D077" w14:textId="77777777" w:rsidR="00000000" w:rsidRDefault="00000000">
      <w:pPr>
        <w:pStyle w:val="NormalWeb"/>
        <w:numPr>
          <w:ilvl w:val="1"/>
          <w:numId w:val="12"/>
        </w:numPr>
      </w:pPr>
      <w:r>
        <w:t>Delete after 365 days</w:t>
      </w:r>
    </w:p>
    <w:p w14:paraId="5A975E2A" w14:textId="77777777" w:rsidR="00000000" w:rsidRDefault="00000000">
      <w:pPr>
        <w:pStyle w:val="NormalWeb"/>
        <w:numPr>
          <w:ilvl w:val="0"/>
          <w:numId w:val="12"/>
        </w:numPr>
      </w:pPr>
      <w:r>
        <w:t>Create rule</w:t>
      </w:r>
    </w:p>
    <w:p w14:paraId="7C04518A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AWS CLI Method</w:t>
      </w:r>
    </w:p>
    <w:p w14:paraId="4CB904A2" w14:textId="77777777" w:rsidR="00000000" w:rsidRDefault="00000000">
      <w:pPr>
        <w:pStyle w:val="HTMLPreformatted"/>
        <w:divId w:val="797380614"/>
      </w:pPr>
      <w:r>
        <w:lastRenderedPageBreak/>
        <w:t># Create lifecycle configuration</w:t>
      </w:r>
    </w:p>
    <w:p w14:paraId="70F38B19" w14:textId="77777777" w:rsidR="00000000" w:rsidRDefault="00000000">
      <w:pPr>
        <w:pStyle w:val="HTMLPreformatted"/>
        <w:divId w:val="797380614"/>
      </w:pPr>
      <w:r>
        <w:t xml:space="preserve">cat &gt; </w:t>
      </w:r>
      <w:proofErr w:type="spellStart"/>
      <w:proofErr w:type="gramStart"/>
      <w:r>
        <w:t>lifecycle.json</w:t>
      </w:r>
      <w:proofErr w:type="spellEnd"/>
      <w:proofErr w:type="gramEnd"/>
      <w:r>
        <w:t xml:space="preserve"> &lt;&lt; 'EOF'</w:t>
      </w:r>
    </w:p>
    <w:p w14:paraId="4A2C2C87" w14:textId="77777777" w:rsidR="00000000" w:rsidRDefault="00000000">
      <w:pPr>
        <w:pStyle w:val="HTMLPreformatted"/>
        <w:divId w:val="797380614"/>
      </w:pPr>
      <w:r>
        <w:t>{</w:t>
      </w:r>
    </w:p>
    <w:p w14:paraId="1BB506FE" w14:textId="77777777" w:rsidR="00000000" w:rsidRDefault="00000000">
      <w:pPr>
        <w:pStyle w:val="HTMLPreformatted"/>
        <w:divId w:val="797380614"/>
      </w:pPr>
      <w:r>
        <w:t xml:space="preserve">    "Rules": [</w:t>
      </w:r>
    </w:p>
    <w:p w14:paraId="0ADA10D9" w14:textId="77777777" w:rsidR="00000000" w:rsidRDefault="00000000">
      <w:pPr>
        <w:pStyle w:val="HTMLPreformatted"/>
        <w:divId w:val="797380614"/>
      </w:pPr>
      <w:r>
        <w:t xml:space="preserve">        {</w:t>
      </w:r>
    </w:p>
    <w:p w14:paraId="6AC50EC0" w14:textId="77777777" w:rsidR="00000000" w:rsidRDefault="00000000">
      <w:pPr>
        <w:pStyle w:val="HTMLPreformatted"/>
        <w:divId w:val="797380614"/>
      </w:pPr>
      <w:r>
        <w:t xml:space="preserve">            "ID": "</w:t>
      </w:r>
      <w:proofErr w:type="spellStart"/>
      <w:r>
        <w:t>TransitionAndExpire</w:t>
      </w:r>
      <w:proofErr w:type="spellEnd"/>
      <w:r>
        <w:t>",</w:t>
      </w:r>
    </w:p>
    <w:p w14:paraId="24D3C540" w14:textId="77777777" w:rsidR="00000000" w:rsidRDefault="00000000">
      <w:pPr>
        <w:pStyle w:val="HTMLPreformatted"/>
        <w:divId w:val="797380614"/>
      </w:pPr>
      <w:r>
        <w:t xml:space="preserve">            "Status": "Enabled",</w:t>
      </w:r>
    </w:p>
    <w:p w14:paraId="6B42F87F" w14:textId="77777777" w:rsidR="00000000" w:rsidRDefault="00000000">
      <w:pPr>
        <w:pStyle w:val="HTMLPreformatted"/>
        <w:divId w:val="797380614"/>
      </w:pPr>
      <w:r>
        <w:t xml:space="preserve">            "Filter": {},</w:t>
      </w:r>
    </w:p>
    <w:p w14:paraId="03440E96" w14:textId="77777777" w:rsidR="00000000" w:rsidRDefault="00000000">
      <w:pPr>
        <w:pStyle w:val="HTMLPreformatted"/>
        <w:divId w:val="797380614"/>
      </w:pPr>
      <w:r>
        <w:t xml:space="preserve">            "Transitions": [</w:t>
      </w:r>
    </w:p>
    <w:p w14:paraId="64F03A13" w14:textId="77777777" w:rsidR="00000000" w:rsidRDefault="00000000">
      <w:pPr>
        <w:pStyle w:val="HTMLPreformatted"/>
        <w:divId w:val="797380614"/>
      </w:pPr>
      <w:r>
        <w:t xml:space="preserve">                {</w:t>
      </w:r>
    </w:p>
    <w:p w14:paraId="6EF0E3D6" w14:textId="77777777" w:rsidR="00000000" w:rsidRDefault="00000000">
      <w:pPr>
        <w:pStyle w:val="HTMLPreformatted"/>
        <w:divId w:val="797380614"/>
      </w:pPr>
      <w:r>
        <w:t xml:space="preserve">                    "Days": 30,</w:t>
      </w:r>
    </w:p>
    <w:p w14:paraId="2A618008" w14:textId="77777777" w:rsidR="00000000" w:rsidRDefault="00000000">
      <w:pPr>
        <w:pStyle w:val="HTMLPreformatted"/>
        <w:divId w:val="797380614"/>
      </w:pPr>
      <w:r>
        <w:t xml:space="preserve">                    "</w:t>
      </w:r>
      <w:proofErr w:type="spellStart"/>
      <w:r>
        <w:t>StorageClass</w:t>
      </w:r>
      <w:proofErr w:type="spellEnd"/>
      <w:r>
        <w:t>": "STANDARD_IA"</w:t>
      </w:r>
    </w:p>
    <w:p w14:paraId="79796CF9" w14:textId="77777777" w:rsidR="00000000" w:rsidRDefault="00000000">
      <w:pPr>
        <w:pStyle w:val="HTMLPreformatted"/>
        <w:divId w:val="797380614"/>
      </w:pPr>
      <w:r>
        <w:t xml:space="preserve">                },</w:t>
      </w:r>
    </w:p>
    <w:p w14:paraId="425683E5" w14:textId="77777777" w:rsidR="00000000" w:rsidRDefault="00000000">
      <w:pPr>
        <w:pStyle w:val="HTMLPreformatted"/>
        <w:divId w:val="797380614"/>
      </w:pPr>
      <w:r>
        <w:t xml:space="preserve">                {</w:t>
      </w:r>
    </w:p>
    <w:p w14:paraId="0C0EB05A" w14:textId="77777777" w:rsidR="00000000" w:rsidRDefault="00000000">
      <w:pPr>
        <w:pStyle w:val="HTMLPreformatted"/>
        <w:divId w:val="797380614"/>
      </w:pPr>
      <w:r>
        <w:t xml:space="preserve">                    "Days": 90,</w:t>
      </w:r>
    </w:p>
    <w:p w14:paraId="2A901D1A" w14:textId="77777777" w:rsidR="00000000" w:rsidRDefault="00000000">
      <w:pPr>
        <w:pStyle w:val="HTMLPreformatted"/>
        <w:divId w:val="797380614"/>
      </w:pPr>
      <w:r>
        <w:t xml:space="preserve">                    "</w:t>
      </w:r>
      <w:proofErr w:type="spellStart"/>
      <w:r>
        <w:t>StorageClass</w:t>
      </w:r>
      <w:proofErr w:type="spellEnd"/>
      <w:r>
        <w:t>": "GLACIER"</w:t>
      </w:r>
    </w:p>
    <w:p w14:paraId="75B92EF5" w14:textId="77777777" w:rsidR="00000000" w:rsidRDefault="00000000">
      <w:pPr>
        <w:pStyle w:val="HTMLPreformatted"/>
        <w:divId w:val="797380614"/>
      </w:pPr>
      <w:r>
        <w:t xml:space="preserve">                },</w:t>
      </w:r>
    </w:p>
    <w:p w14:paraId="5C4B55E7" w14:textId="77777777" w:rsidR="00000000" w:rsidRDefault="00000000">
      <w:pPr>
        <w:pStyle w:val="HTMLPreformatted"/>
        <w:divId w:val="797380614"/>
      </w:pPr>
      <w:r>
        <w:t xml:space="preserve">                {</w:t>
      </w:r>
    </w:p>
    <w:p w14:paraId="512B6425" w14:textId="77777777" w:rsidR="00000000" w:rsidRDefault="00000000">
      <w:pPr>
        <w:pStyle w:val="HTMLPreformatted"/>
        <w:divId w:val="797380614"/>
      </w:pPr>
      <w:r>
        <w:t xml:space="preserve">                    "Days": 180,</w:t>
      </w:r>
    </w:p>
    <w:p w14:paraId="08ADC87F" w14:textId="77777777" w:rsidR="00000000" w:rsidRDefault="00000000">
      <w:pPr>
        <w:pStyle w:val="HTMLPreformatted"/>
        <w:divId w:val="797380614"/>
      </w:pPr>
      <w:r>
        <w:t xml:space="preserve">                    "</w:t>
      </w:r>
      <w:proofErr w:type="spellStart"/>
      <w:r>
        <w:t>StorageClass</w:t>
      </w:r>
      <w:proofErr w:type="spellEnd"/>
      <w:r>
        <w:t>": "DEEP_ARCHIVE"</w:t>
      </w:r>
    </w:p>
    <w:p w14:paraId="0DF15694" w14:textId="77777777" w:rsidR="00000000" w:rsidRDefault="00000000">
      <w:pPr>
        <w:pStyle w:val="HTMLPreformatted"/>
        <w:divId w:val="797380614"/>
      </w:pPr>
      <w:r>
        <w:t xml:space="preserve">                }</w:t>
      </w:r>
    </w:p>
    <w:p w14:paraId="7E932635" w14:textId="77777777" w:rsidR="00000000" w:rsidRDefault="00000000">
      <w:pPr>
        <w:pStyle w:val="HTMLPreformatted"/>
        <w:divId w:val="797380614"/>
      </w:pPr>
      <w:r>
        <w:t xml:space="preserve">            ],</w:t>
      </w:r>
    </w:p>
    <w:p w14:paraId="6E2DB32A" w14:textId="77777777" w:rsidR="00000000" w:rsidRDefault="00000000">
      <w:pPr>
        <w:pStyle w:val="HTMLPreformatted"/>
        <w:divId w:val="797380614"/>
      </w:pPr>
      <w:r>
        <w:t xml:space="preserve">            "Expiration": {</w:t>
      </w:r>
    </w:p>
    <w:p w14:paraId="6A3F5275" w14:textId="77777777" w:rsidR="00000000" w:rsidRDefault="00000000">
      <w:pPr>
        <w:pStyle w:val="HTMLPreformatted"/>
        <w:divId w:val="797380614"/>
      </w:pPr>
      <w:r>
        <w:t xml:space="preserve">                "Days": 365</w:t>
      </w:r>
    </w:p>
    <w:p w14:paraId="1A4B4A9E" w14:textId="77777777" w:rsidR="00000000" w:rsidRDefault="00000000">
      <w:pPr>
        <w:pStyle w:val="HTMLPreformatted"/>
        <w:divId w:val="797380614"/>
      </w:pPr>
      <w:r>
        <w:t xml:space="preserve">            }</w:t>
      </w:r>
    </w:p>
    <w:p w14:paraId="557A4964" w14:textId="77777777" w:rsidR="00000000" w:rsidRDefault="00000000">
      <w:pPr>
        <w:pStyle w:val="HTMLPreformatted"/>
        <w:divId w:val="797380614"/>
      </w:pPr>
      <w:r>
        <w:t xml:space="preserve">        }</w:t>
      </w:r>
    </w:p>
    <w:p w14:paraId="4F5E71CB" w14:textId="77777777" w:rsidR="00000000" w:rsidRDefault="00000000">
      <w:pPr>
        <w:pStyle w:val="HTMLPreformatted"/>
        <w:divId w:val="797380614"/>
      </w:pPr>
      <w:r>
        <w:t xml:space="preserve">    ]</w:t>
      </w:r>
    </w:p>
    <w:p w14:paraId="75406B3C" w14:textId="77777777" w:rsidR="00000000" w:rsidRDefault="00000000">
      <w:pPr>
        <w:pStyle w:val="HTMLPreformatted"/>
        <w:divId w:val="797380614"/>
      </w:pPr>
      <w:r>
        <w:t>}</w:t>
      </w:r>
    </w:p>
    <w:p w14:paraId="435ECB9E" w14:textId="77777777" w:rsidR="00000000" w:rsidRDefault="00000000">
      <w:pPr>
        <w:pStyle w:val="HTMLPreformatted"/>
        <w:divId w:val="797380614"/>
      </w:pPr>
      <w:r>
        <w:t>EOF</w:t>
      </w:r>
    </w:p>
    <w:p w14:paraId="26B638C1" w14:textId="77777777" w:rsidR="00000000" w:rsidRDefault="00000000">
      <w:pPr>
        <w:pStyle w:val="HTMLPreformatted"/>
        <w:divId w:val="797380614"/>
      </w:pPr>
    </w:p>
    <w:p w14:paraId="37ABFB1D" w14:textId="77777777" w:rsidR="00000000" w:rsidRDefault="00000000">
      <w:pPr>
        <w:pStyle w:val="HTMLPreformatted"/>
        <w:divId w:val="797380614"/>
      </w:pPr>
      <w:proofErr w:type="spellStart"/>
      <w:r>
        <w:t>aws</w:t>
      </w:r>
      <w:proofErr w:type="spellEnd"/>
      <w:r>
        <w:t xml:space="preserve"> s3api put-bucket-lifecycle-configuration \</w:t>
      </w:r>
    </w:p>
    <w:p w14:paraId="5BCD4773" w14:textId="77777777" w:rsidR="00000000" w:rsidRDefault="00000000">
      <w:pPr>
        <w:pStyle w:val="HTMLPreformatted"/>
        <w:divId w:val="797380614"/>
      </w:pPr>
      <w:r>
        <w:t xml:space="preserve">    --bucket my-bucket \</w:t>
      </w:r>
    </w:p>
    <w:p w14:paraId="6D3ADE4B" w14:textId="77777777" w:rsidR="00000000" w:rsidRDefault="00000000">
      <w:pPr>
        <w:pStyle w:val="HTMLPreformatted"/>
        <w:divId w:val="797380614"/>
      </w:pPr>
      <w:r>
        <w:t xml:space="preserve">    --lifecycle-configuration file://lifecycle.json</w:t>
      </w:r>
    </w:p>
    <w:p w14:paraId="066EC315" w14:textId="77777777" w:rsidR="00000000" w:rsidRDefault="00000000">
      <w:pPr>
        <w:pStyle w:val="HTMLPreformatted"/>
        <w:divId w:val="797380614"/>
      </w:pPr>
    </w:p>
    <w:p w14:paraId="623EBC64" w14:textId="77777777" w:rsidR="00000000" w:rsidRDefault="00000000">
      <w:pPr>
        <w:pStyle w:val="HTMLPreformatted"/>
        <w:divId w:val="797380614"/>
      </w:pPr>
      <w:r>
        <w:t># Check lifecycle rules</w:t>
      </w:r>
    </w:p>
    <w:p w14:paraId="1BCE3846" w14:textId="77777777" w:rsidR="00000000" w:rsidRDefault="00000000">
      <w:pPr>
        <w:pStyle w:val="HTMLPreformatted"/>
        <w:divId w:val="797380614"/>
      </w:pPr>
      <w:proofErr w:type="spellStart"/>
      <w:r>
        <w:t>aws</w:t>
      </w:r>
      <w:proofErr w:type="spellEnd"/>
      <w:r>
        <w:t xml:space="preserve"> s3api get-bucket-lifecycle-configuration --bucket my-bucket</w:t>
      </w:r>
    </w:p>
    <w:p w14:paraId="5151972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28FB3C5F">
          <v:rect id="_x0000_i1052" style="width:468pt;height:.85pt" o:hralign="center" o:hrstd="t" o:hr="t" fillcolor="#a0a0a0" stroked="f"/>
        </w:pict>
      </w:r>
    </w:p>
    <w:p w14:paraId="42202562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2: Lifecycle for Logs</w:t>
      </w:r>
    </w:p>
    <w:p w14:paraId="6646EA41" w14:textId="77777777" w:rsidR="00000000" w:rsidRDefault="00000000">
      <w:pPr>
        <w:pStyle w:val="HTMLPreformatted"/>
        <w:divId w:val="732124879"/>
      </w:pPr>
      <w:r>
        <w:t>cat &gt; lifecycle-</w:t>
      </w:r>
      <w:proofErr w:type="spellStart"/>
      <w:proofErr w:type="gramStart"/>
      <w:r>
        <w:t>logs.json</w:t>
      </w:r>
      <w:proofErr w:type="spellEnd"/>
      <w:proofErr w:type="gramEnd"/>
      <w:r>
        <w:t xml:space="preserve"> &lt;&lt; 'EOF'</w:t>
      </w:r>
    </w:p>
    <w:p w14:paraId="4995AEA8" w14:textId="77777777" w:rsidR="00000000" w:rsidRDefault="00000000">
      <w:pPr>
        <w:pStyle w:val="HTMLPreformatted"/>
        <w:divId w:val="732124879"/>
      </w:pPr>
      <w:r>
        <w:t>{</w:t>
      </w:r>
    </w:p>
    <w:p w14:paraId="0E5A4437" w14:textId="77777777" w:rsidR="00000000" w:rsidRDefault="00000000">
      <w:pPr>
        <w:pStyle w:val="HTMLPreformatted"/>
        <w:divId w:val="732124879"/>
      </w:pPr>
      <w:r>
        <w:t xml:space="preserve">    "Rules": [</w:t>
      </w:r>
    </w:p>
    <w:p w14:paraId="37F7BC03" w14:textId="77777777" w:rsidR="00000000" w:rsidRDefault="00000000">
      <w:pPr>
        <w:pStyle w:val="HTMLPreformatted"/>
        <w:divId w:val="732124879"/>
      </w:pPr>
      <w:r>
        <w:t xml:space="preserve">        {</w:t>
      </w:r>
    </w:p>
    <w:p w14:paraId="35F48440" w14:textId="77777777" w:rsidR="00000000" w:rsidRDefault="00000000">
      <w:pPr>
        <w:pStyle w:val="HTMLPreformatted"/>
        <w:divId w:val="732124879"/>
      </w:pPr>
      <w:r>
        <w:t xml:space="preserve">            "ID": "</w:t>
      </w:r>
      <w:proofErr w:type="spellStart"/>
      <w:r>
        <w:t>LogsLifecycle</w:t>
      </w:r>
      <w:proofErr w:type="spellEnd"/>
      <w:r>
        <w:t>",</w:t>
      </w:r>
    </w:p>
    <w:p w14:paraId="008257D5" w14:textId="77777777" w:rsidR="00000000" w:rsidRDefault="00000000">
      <w:pPr>
        <w:pStyle w:val="HTMLPreformatted"/>
        <w:divId w:val="732124879"/>
      </w:pPr>
      <w:r>
        <w:t xml:space="preserve">            "Status": "Enabled",</w:t>
      </w:r>
    </w:p>
    <w:p w14:paraId="23702BEC" w14:textId="77777777" w:rsidR="00000000" w:rsidRDefault="00000000">
      <w:pPr>
        <w:pStyle w:val="HTMLPreformatted"/>
        <w:divId w:val="732124879"/>
      </w:pPr>
      <w:r>
        <w:t xml:space="preserve">            "Filter": {</w:t>
      </w:r>
    </w:p>
    <w:p w14:paraId="2151B04A" w14:textId="77777777" w:rsidR="00000000" w:rsidRDefault="00000000">
      <w:pPr>
        <w:pStyle w:val="HTMLPreformatted"/>
        <w:divId w:val="732124879"/>
      </w:pPr>
      <w:r>
        <w:t xml:space="preserve">                "Prefix": "logs/"</w:t>
      </w:r>
    </w:p>
    <w:p w14:paraId="55E4C4A9" w14:textId="77777777" w:rsidR="00000000" w:rsidRDefault="00000000">
      <w:pPr>
        <w:pStyle w:val="HTMLPreformatted"/>
        <w:divId w:val="732124879"/>
      </w:pPr>
      <w:r>
        <w:t xml:space="preserve">            },</w:t>
      </w:r>
    </w:p>
    <w:p w14:paraId="44596B50" w14:textId="77777777" w:rsidR="00000000" w:rsidRDefault="00000000">
      <w:pPr>
        <w:pStyle w:val="HTMLPreformatted"/>
        <w:divId w:val="732124879"/>
      </w:pPr>
      <w:r>
        <w:t xml:space="preserve">            "Transitions": [</w:t>
      </w:r>
    </w:p>
    <w:p w14:paraId="3576AB0A" w14:textId="77777777" w:rsidR="00000000" w:rsidRDefault="00000000">
      <w:pPr>
        <w:pStyle w:val="HTMLPreformatted"/>
        <w:divId w:val="732124879"/>
      </w:pPr>
      <w:r>
        <w:t xml:space="preserve">                {</w:t>
      </w:r>
    </w:p>
    <w:p w14:paraId="248C6358" w14:textId="77777777" w:rsidR="00000000" w:rsidRDefault="00000000">
      <w:pPr>
        <w:pStyle w:val="HTMLPreformatted"/>
        <w:divId w:val="732124879"/>
      </w:pPr>
      <w:r>
        <w:t xml:space="preserve">                    "Days": 7,</w:t>
      </w:r>
    </w:p>
    <w:p w14:paraId="38CBF019" w14:textId="77777777" w:rsidR="00000000" w:rsidRDefault="00000000">
      <w:pPr>
        <w:pStyle w:val="HTMLPreformatted"/>
        <w:divId w:val="732124879"/>
      </w:pPr>
      <w:r>
        <w:t xml:space="preserve">                    "</w:t>
      </w:r>
      <w:proofErr w:type="spellStart"/>
      <w:r>
        <w:t>StorageClass</w:t>
      </w:r>
      <w:proofErr w:type="spellEnd"/>
      <w:r>
        <w:t>": "STANDARD_IA"</w:t>
      </w:r>
    </w:p>
    <w:p w14:paraId="02C6D3B7" w14:textId="77777777" w:rsidR="00000000" w:rsidRDefault="00000000">
      <w:pPr>
        <w:pStyle w:val="HTMLPreformatted"/>
        <w:divId w:val="732124879"/>
      </w:pPr>
      <w:r>
        <w:t xml:space="preserve">                },</w:t>
      </w:r>
    </w:p>
    <w:p w14:paraId="20B4C4C9" w14:textId="77777777" w:rsidR="00000000" w:rsidRDefault="00000000">
      <w:pPr>
        <w:pStyle w:val="HTMLPreformatted"/>
        <w:divId w:val="732124879"/>
      </w:pPr>
      <w:r>
        <w:t xml:space="preserve">                {</w:t>
      </w:r>
    </w:p>
    <w:p w14:paraId="51EE1A6E" w14:textId="77777777" w:rsidR="00000000" w:rsidRDefault="00000000">
      <w:pPr>
        <w:pStyle w:val="HTMLPreformatted"/>
        <w:divId w:val="732124879"/>
      </w:pPr>
      <w:r>
        <w:lastRenderedPageBreak/>
        <w:t xml:space="preserve">                    "Days": 30,</w:t>
      </w:r>
    </w:p>
    <w:p w14:paraId="3678BC69" w14:textId="77777777" w:rsidR="00000000" w:rsidRDefault="00000000">
      <w:pPr>
        <w:pStyle w:val="HTMLPreformatted"/>
        <w:divId w:val="732124879"/>
      </w:pPr>
      <w:r>
        <w:t xml:space="preserve">                    "</w:t>
      </w:r>
      <w:proofErr w:type="spellStart"/>
      <w:r>
        <w:t>StorageClass</w:t>
      </w:r>
      <w:proofErr w:type="spellEnd"/>
      <w:r>
        <w:t>": "GLACIER"</w:t>
      </w:r>
    </w:p>
    <w:p w14:paraId="50E0E8CD" w14:textId="77777777" w:rsidR="00000000" w:rsidRDefault="00000000">
      <w:pPr>
        <w:pStyle w:val="HTMLPreformatted"/>
        <w:divId w:val="732124879"/>
      </w:pPr>
      <w:r>
        <w:t xml:space="preserve">                }</w:t>
      </w:r>
    </w:p>
    <w:p w14:paraId="5F4FE673" w14:textId="77777777" w:rsidR="00000000" w:rsidRDefault="00000000">
      <w:pPr>
        <w:pStyle w:val="HTMLPreformatted"/>
        <w:divId w:val="732124879"/>
      </w:pPr>
      <w:r>
        <w:t xml:space="preserve">            ],</w:t>
      </w:r>
    </w:p>
    <w:p w14:paraId="1748ABC9" w14:textId="77777777" w:rsidR="00000000" w:rsidRDefault="00000000">
      <w:pPr>
        <w:pStyle w:val="HTMLPreformatted"/>
        <w:divId w:val="732124879"/>
      </w:pPr>
      <w:r>
        <w:t xml:space="preserve">            "Expiration": {</w:t>
      </w:r>
    </w:p>
    <w:p w14:paraId="59F307F9" w14:textId="77777777" w:rsidR="00000000" w:rsidRDefault="00000000">
      <w:pPr>
        <w:pStyle w:val="HTMLPreformatted"/>
        <w:divId w:val="732124879"/>
      </w:pPr>
      <w:r>
        <w:t xml:space="preserve">                "Days": 90</w:t>
      </w:r>
    </w:p>
    <w:p w14:paraId="5B85C002" w14:textId="77777777" w:rsidR="00000000" w:rsidRDefault="00000000">
      <w:pPr>
        <w:pStyle w:val="HTMLPreformatted"/>
        <w:divId w:val="732124879"/>
      </w:pPr>
      <w:r>
        <w:t xml:space="preserve">            }</w:t>
      </w:r>
    </w:p>
    <w:p w14:paraId="352403CA" w14:textId="77777777" w:rsidR="00000000" w:rsidRDefault="00000000">
      <w:pPr>
        <w:pStyle w:val="HTMLPreformatted"/>
        <w:divId w:val="732124879"/>
      </w:pPr>
      <w:r>
        <w:t xml:space="preserve">        }</w:t>
      </w:r>
    </w:p>
    <w:p w14:paraId="41B227E9" w14:textId="77777777" w:rsidR="00000000" w:rsidRDefault="00000000">
      <w:pPr>
        <w:pStyle w:val="HTMLPreformatted"/>
        <w:divId w:val="732124879"/>
      </w:pPr>
      <w:r>
        <w:t xml:space="preserve">    ]</w:t>
      </w:r>
    </w:p>
    <w:p w14:paraId="6AB1F314" w14:textId="77777777" w:rsidR="00000000" w:rsidRDefault="00000000">
      <w:pPr>
        <w:pStyle w:val="HTMLPreformatted"/>
        <w:divId w:val="732124879"/>
      </w:pPr>
      <w:r>
        <w:t>}</w:t>
      </w:r>
    </w:p>
    <w:p w14:paraId="47C73383" w14:textId="77777777" w:rsidR="00000000" w:rsidRDefault="00000000">
      <w:pPr>
        <w:pStyle w:val="HTMLPreformatted"/>
        <w:divId w:val="732124879"/>
      </w:pPr>
      <w:r>
        <w:t>EOF</w:t>
      </w:r>
    </w:p>
    <w:p w14:paraId="400FFBFC" w14:textId="77777777" w:rsidR="00000000" w:rsidRDefault="00000000">
      <w:pPr>
        <w:pStyle w:val="HTMLPreformatted"/>
        <w:divId w:val="732124879"/>
      </w:pPr>
    </w:p>
    <w:p w14:paraId="4042D2C1" w14:textId="77777777" w:rsidR="00000000" w:rsidRDefault="00000000">
      <w:pPr>
        <w:pStyle w:val="HTMLPreformatted"/>
        <w:divId w:val="732124879"/>
      </w:pPr>
      <w:proofErr w:type="spellStart"/>
      <w:r>
        <w:t>aws</w:t>
      </w:r>
      <w:proofErr w:type="spellEnd"/>
      <w:r>
        <w:t xml:space="preserve"> s3api put-bucket-lifecycle-configuration \</w:t>
      </w:r>
    </w:p>
    <w:p w14:paraId="5E9C18A4" w14:textId="77777777" w:rsidR="00000000" w:rsidRDefault="00000000">
      <w:pPr>
        <w:pStyle w:val="HTMLPreformatted"/>
        <w:divId w:val="732124879"/>
      </w:pPr>
      <w:r>
        <w:t xml:space="preserve">    --bucket my-bucket \</w:t>
      </w:r>
    </w:p>
    <w:p w14:paraId="256A4650" w14:textId="77777777" w:rsidR="00000000" w:rsidRDefault="00000000">
      <w:pPr>
        <w:pStyle w:val="HTMLPreformatted"/>
        <w:divId w:val="732124879"/>
      </w:pPr>
      <w:r>
        <w:t xml:space="preserve">    --lifecycle-configuration file://lifecycle-logs.json</w:t>
      </w:r>
    </w:p>
    <w:p w14:paraId="791832C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4947CA99">
          <v:rect id="_x0000_i1053" style="width:468pt;height:.85pt" o:hralign="center" o:hrstd="t" o:hr="t" fillcolor="#a0a0a0" stroked="f"/>
        </w:pict>
      </w:r>
    </w:p>
    <w:p w14:paraId="306082E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3: Versioned Bucket Lifecycle</w:t>
      </w:r>
    </w:p>
    <w:p w14:paraId="018A17B5" w14:textId="77777777" w:rsidR="00000000" w:rsidRDefault="00000000">
      <w:pPr>
        <w:pStyle w:val="HTMLPreformatted"/>
        <w:divId w:val="261111148"/>
      </w:pPr>
      <w:r>
        <w:t>cat &gt; lifecycle-</w:t>
      </w:r>
      <w:proofErr w:type="spellStart"/>
      <w:proofErr w:type="gramStart"/>
      <w:r>
        <w:t>versioned.json</w:t>
      </w:r>
      <w:proofErr w:type="spellEnd"/>
      <w:proofErr w:type="gramEnd"/>
      <w:r>
        <w:t xml:space="preserve"> &lt;&lt; 'EOF'</w:t>
      </w:r>
    </w:p>
    <w:p w14:paraId="29BC3B0B" w14:textId="77777777" w:rsidR="00000000" w:rsidRDefault="00000000">
      <w:pPr>
        <w:pStyle w:val="HTMLPreformatted"/>
        <w:divId w:val="261111148"/>
      </w:pPr>
      <w:r>
        <w:t>{</w:t>
      </w:r>
    </w:p>
    <w:p w14:paraId="3531E8FE" w14:textId="77777777" w:rsidR="00000000" w:rsidRDefault="00000000">
      <w:pPr>
        <w:pStyle w:val="HTMLPreformatted"/>
        <w:divId w:val="261111148"/>
      </w:pPr>
      <w:r>
        <w:t xml:space="preserve">    "Rules": [</w:t>
      </w:r>
    </w:p>
    <w:p w14:paraId="56C42F00" w14:textId="77777777" w:rsidR="00000000" w:rsidRDefault="00000000">
      <w:pPr>
        <w:pStyle w:val="HTMLPreformatted"/>
        <w:divId w:val="261111148"/>
      </w:pPr>
      <w:r>
        <w:t xml:space="preserve">        {</w:t>
      </w:r>
    </w:p>
    <w:p w14:paraId="3F4C0993" w14:textId="77777777" w:rsidR="00000000" w:rsidRDefault="00000000">
      <w:pPr>
        <w:pStyle w:val="HTMLPreformatted"/>
        <w:divId w:val="261111148"/>
      </w:pPr>
      <w:r>
        <w:t xml:space="preserve">            "ID": "</w:t>
      </w:r>
      <w:proofErr w:type="spellStart"/>
      <w:r>
        <w:t>ManageVersions</w:t>
      </w:r>
      <w:proofErr w:type="spellEnd"/>
      <w:r>
        <w:t>",</w:t>
      </w:r>
    </w:p>
    <w:p w14:paraId="63182437" w14:textId="77777777" w:rsidR="00000000" w:rsidRDefault="00000000">
      <w:pPr>
        <w:pStyle w:val="HTMLPreformatted"/>
        <w:divId w:val="261111148"/>
      </w:pPr>
      <w:r>
        <w:t xml:space="preserve">            "Status": "Enabled",</w:t>
      </w:r>
    </w:p>
    <w:p w14:paraId="30324DB0" w14:textId="77777777" w:rsidR="00000000" w:rsidRDefault="00000000">
      <w:pPr>
        <w:pStyle w:val="HTMLPreformatted"/>
        <w:divId w:val="261111148"/>
      </w:pPr>
      <w:r>
        <w:t xml:space="preserve">            "Filter": {},</w:t>
      </w:r>
    </w:p>
    <w:p w14:paraId="14DB2E82" w14:textId="77777777" w:rsidR="00000000" w:rsidRDefault="00000000">
      <w:pPr>
        <w:pStyle w:val="HTMLPreformatted"/>
        <w:divId w:val="261111148"/>
      </w:pPr>
      <w:r>
        <w:t xml:space="preserve">            "</w:t>
      </w:r>
      <w:proofErr w:type="spellStart"/>
      <w:r>
        <w:t>NoncurrentVersionTransitions</w:t>
      </w:r>
      <w:proofErr w:type="spellEnd"/>
      <w:r>
        <w:t>": [</w:t>
      </w:r>
    </w:p>
    <w:p w14:paraId="3793F556" w14:textId="77777777" w:rsidR="00000000" w:rsidRDefault="00000000">
      <w:pPr>
        <w:pStyle w:val="HTMLPreformatted"/>
        <w:divId w:val="261111148"/>
      </w:pPr>
      <w:r>
        <w:t xml:space="preserve">                {</w:t>
      </w:r>
    </w:p>
    <w:p w14:paraId="4237C25A" w14:textId="77777777" w:rsidR="00000000" w:rsidRDefault="00000000">
      <w:pPr>
        <w:pStyle w:val="HTMLPreformatted"/>
        <w:divId w:val="261111148"/>
      </w:pPr>
      <w:r>
        <w:t xml:space="preserve">                    "</w:t>
      </w:r>
      <w:proofErr w:type="spellStart"/>
      <w:r>
        <w:t>NoncurrentDays</w:t>
      </w:r>
      <w:proofErr w:type="spellEnd"/>
      <w:r>
        <w:t>": 30,</w:t>
      </w:r>
    </w:p>
    <w:p w14:paraId="7027D5ED" w14:textId="77777777" w:rsidR="00000000" w:rsidRDefault="00000000">
      <w:pPr>
        <w:pStyle w:val="HTMLPreformatted"/>
        <w:divId w:val="261111148"/>
      </w:pPr>
      <w:r>
        <w:t xml:space="preserve">                    "</w:t>
      </w:r>
      <w:proofErr w:type="spellStart"/>
      <w:r>
        <w:t>StorageClass</w:t>
      </w:r>
      <w:proofErr w:type="spellEnd"/>
      <w:r>
        <w:t>": "STANDARD_IA"</w:t>
      </w:r>
    </w:p>
    <w:p w14:paraId="4346E021" w14:textId="77777777" w:rsidR="00000000" w:rsidRDefault="00000000">
      <w:pPr>
        <w:pStyle w:val="HTMLPreformatted"/>
        <w:divId w:val="261111148"/>
      </w:pPr>
      <w:r>
        <w:t xml:space="preserve">                },</w:t>
      </w:r>
    </w:p>
    <w:p w14:paraId="111135B9" w14:textId="77777777" w:rsidR="00000000" w:rsidRDefault="00000000">
      <w:pPr>
        <w:pStyle w:val="HTMLPreformatted"/>
        <w:divId w:val="261111148"/>
      </w:pPr>
      <w:r>
        <w:t xml:space="preserve">                {</w:t>
      </w:r>
    </w:p>
    <w:p w14:paraId="5C46A49D" w14:textId="77777777" w:rsidR="00000000" w:rsidRDefault="00000000">
      <w:pPr>
        <w:pStyle w:val="HTMLPreformatted"/>
        <w:divId w:val="261111148"/>
      </w:pPr>
      <w:r>
        <w:t xml:space="preserve">                    "</w:t>
      </w:r>
      <w:proofErr w:type="spellStart"/>
      <w:r>
        <w:t>NoncurrentDays</w:t>
      </w:r>
      <w:proofErr w:type="spellEnd"/>
      <w:r>
        <w:t>": 60,</w:t>
      </w:r>
    </w:p>
    <w:p w14:paraId="1D2613E6" w14:textId="77777777" w:rsidR="00000000" w:rsidRDefault="00000000">
      <w:pPr>
        <w:pStyle w:val="HTMLPreformatted"/>
        <w:divId w:val="261111148"/>
      </w:pPr>
      <w:r>
        <w:t xml:space="preserve">                    "</w:t>
      </w:r>
      <w:proofErr w:type="spellStart"/>
      <w:r>
        <w:t>StorageClass</w:t>
      </w:r>
      <w:proofErr w:type="spellEnd"/>
      <w:r>
        <w:t>": "GLACIER"</w:t>
      </w:r>
    </w:p>
    <w:p w14:paraId="58D61181" w14:textId="77777777" w:rsidR="00000000" w:rsidRDefault="00000000">
      <w:pPr>
        <w:pStyle w:val="HTMLPreformatted"/>
        <w:divId w:val="261111148"/>
      </w:pPr>
      <w:r>
        <w:t xml:space="preserve">                }</w:t>
      </w:r>
    </w:p>
    <w:p w14:paraId="276A6F7C" w14:textId="77777777" w:rsidR="00000000" w:rsidRDefault="00000000">
      <w:pPr>
        <w:pStyle w:val="HTMLPreformatted"/>
        <w:divId w:val="261111148"/>
      </w:pPr>
      <w:r>
        <w:t xml:space="preserve">            ],</w:t>
      </w:r>
    </w:p>
    <w:p w14:paraId="3943B7EC" w14:textId="77777777" w:rsidR="00000000" w:rsidRDefault="00000000">
      <w:pPr>
        <w:pStyle w:val="HTMLPreformatted"/>
        <w:divId w:val="261111148"/>
      </w:pPr>
      <w:r>
        <w:t xml:space="preserve">            "</w:t>
      </w:r>
      <w:proofErr w:type="spellStart"/>
      <w:r>
        <w:t>NoncurrentVersionExpiration</w:t>
      </w:r>
      <w:proofErr w:type="spellEnd"/>
      <w:r>
        <w:t>": {</w:t>
      </w:r>
    </w:p>
    <w:p w14:paraId="75F3A456" w14:textId="77777777" w:rsidR="00000000" w:rsidRDefault="00000000">
      <w:pPr>
        <w:pStyle w:val="HTMLPreformatted"/>
        <w:divId w:val="261111148"/>
      </w:pPr>
      <w:r>
        <w:t xml:space="preserve">                "</w:t>
      </w:r>
      <w:proofErr w:type="spellStart"/>
      <w:r>
        <w:t>NoncurrentDays</w:t>
      </w:r>
      <w:proofErr w:type="spellEnd"/>
      <w:r>
        <w:t>": 365</w:t>
      </w:r>
    </w:p>
    <w:p w14:paraId="1EF45BA6" w14:textId="77777777" w:rsidR="00000000" w:rsidRDefault="00000000">
      <w:pPr>
        <w:pStyle w:val="HTMLPreformatted"/>
        <w:divId w:val="261111148"/>
      </w:pPr>
      <w:r>
        <w:t xml:space="preserve">            },</w:t>
      </w:r>
    </w:p>
    <w:p w14:paraId="1F6CB211" w14:textId="77777777" w:rsidR="00000000" w:rsidRDefault="00000000">
      <w:pPr>
        <w:pStyle w:val="HTMLPreformatted"/>
        <w:divId w:val="261111148"/>
      </w:pPr>
      <w:r>
        <w:t xml:space="preserve">            "</w:t>
      </w:r>
      <w:proofErr w:type="spellStart"/>
      <w:r>
        <w:t>ExpiredObjectDeleteMarker</w:t>
      </w:r>
      <w:proofErr w:type="spellEnd"/>
      <w:r>
        <w:t>": true,</w:t>
      </w:r>
    </w:p>
    <w:p w14:paraId="27F809F3" w14:textId="77777777" w:rsidR="00000000" w:rsidRDefault="00000000">
      <w:pPr>
        <w:pStyle w:val="HTMLPreformatted"/>
        <w:divId w:val="261111148"/>
      </w:pPr>
      <w:r>
        <w:t xml:space="preserve">            "</w:t>
      </w:r>
      <w:proofErr w:type="spellStart"/>
      <w:r>
        <w:t>AbortIncompleteMultipartUpload</w:t>
      </w:r>
      <w:proofErr w:type="spellEnd"/>
      <w:r>
        <w:t>": {</w:t>
      </w:r>
    </w:p>
    <w:p w14:paraId="71A26599" w14:textId="77777777" w:rsidR="00000000" w:rsidRDefault="00000000">
      <w:pPr>
        <w:pStyle w:val="HTMLPreformatted"/>
        <w:divId w:val="261111148"/>
      </w:pPr>
      <w:r>
        <w:t xml:space="preserve">                "</w:t>
      </w:r>
      <w:proofErr w:type="spellStart"/>
      <w:r>
        <w:t>DaysAfterInitiation</w:t>
      </w:r>
      <w:proofErr w:type="spellEnd"/>
      <w:r>
        <w:t>": 7</w:t>
      </w:r>
    </w:p>
    <w:p w14:paraId="7E2092DE" w14:textId="77777777" w:rsidR="00000000" w:rsidRDefault="00000000">
      <w:pPr>
        <w:pStyle w:val="HTMLPreformatted"/>
        <w:divId w:val="261111148"/>
      </w:pPr>
      <w:r>
        <w:t xml:space="preserve">            }</w:t>
      </w:r>
    </w:p>
    <w:p w14:paraId="42AF4B41" w14:textId="77777777" w:rsidR="00000000" w:rsidRDefault="00000000">
      <w:pPr>
        <w:pStyle w:val="HTMLPreformatted"/>
        <w:divId w:val="261111148"/>
      </w:pPr>
      <w:r>
        <w:t xml:space="preserve">        }</w:t>
      </w:r>
    </w:p>
    <w:p w14:paraId="59E6D926" w14:textId="77777777" w:rsidR="00000000" w:rsidRDefault="00000000">
      <w:pPr>
        <w:pStyle w:val="HTMLPreformatted"/>
        <w:divId w:val="261111148"/>
      </w:pPr>
      <w:r>
        <w:t xml:space="preserve">    ]</w:t>
      </w:r>
    </w:p>
    <w:p w14:paraId="08256D29" w14:textId="77777777" w:rsidR="00000000" w:rsidRDefault="00000000">
      <w:pPr>
        <w:pStyle w:val="HTMLPreformatted"/>
        <w:divId w:val="261111148"/>
      </w:pPr>
      <w:r>
        <w:t>}</w:t>
      </w:r>
    </w:p>
    <w:p w14:paraId="1ED97605" w14:textId="77777777" w:rsidR="00000000" w:rsidRDefault="00000000">
      <w:pPr>
        <w:pStyle w:val="HTMLPreformatted"/>
        <w:divId w:val="261111148"/>
      </w:pPr>
      <w:r>
        <w:t>EOF</w:t>
      </w:r>
    </w:p>
    <w:p w14:paraId="1791532B" w14:textId="77777777" w:rsidR="00000000" w:rsidRDefault="00000000">
      <w:pPr>
        <w:pStyle w:val="HTMLPreformatted"/>
        <w:divId w:val="261111148"/>
      </w:pPr>
    </w:p>
    <w:p w14:paraId="3D3058AF" w14:textId="77777777" w:rsidR="00000000" w:rsidRDefault="00000000">
      <w:pPr>
        <w:pStyle w:val="HTMLPreformatted"/>
        <w:divId w:val="261111148"/>
      </w:pPr>
      <w:proofErr w:type="spellStart"/>
      <w:r>
        <w:t>aws</w:t>
      </w:r>
      <w:proofErr w:type="spellEnd"/>
      <w:r>
        <w:t xml:space="preserve"> s3api put-bucket-lifecycle-configuration \</w:t>
      </w:r>
    </w:p>
    <w:p w14:paraId="02C71708" w14:textId="77777777" w:rsidR="00000000" w:rsidRDefault="00000000">
      <w:pPr>
        <w:pStyle w:val="HTMLPreformatted"/>
        <w:divId w:val="261111148"/>
      </w:pPr>
      <w:r>
        <w:t xml:space="preserve">    --bucket my-bucket \</w:t>
      </w:r>
    </w:p>
    <w:p w14:paraId="2ACB3F23" w14:textId="77777777" w:rsidR="00000000" w:rsidRDefault="00000000">
      <w:pPr>
        <w:pStyle w:val="HTMLPreformatted"/>
        <w:divId w:val="261111148"/>
      </w:pPr>
      <w:r>
        <w:t xml:space="preserve">    --lifecycle-configuration file://lifecycle-versioned.json</w:t>
      </w:r>
    </w:p>
    <w:p w14:paraId="5241E228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6234315D">
          <v:rect id="_x0000_i1054" style="width:468pt;height:.85pt" o:hralign="center" o:hrstd="t" o:hr="t" fillcolor="#a0a0a0" stroked="f"/>
        </w:pict>
      </w:r>
    </w:p>
    <w:p w14:paraId="448DEB1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Example 4: Complete Production Lifecycle</w:t>
      </w:r>
    </w:p>
    <w:p w14:paraId="138124BB" w14:textId="77777777" w:rsidR="00000000" w:rsidRDefault="00000000">
      <w:pPr>
        <w:pStyle w:val="HTMLPreformatted"/>
        <w:divId w:val="1797526895"/>
      </w:pPr>
      <w:r>
        <w:lastRenderedPageBreak/>
        <w:t>cat &gt; lifecycle-</w:t>
      </w:r>
      <w:proofErr w:type="spellStart"/>
      <w:proofErr w:type="gramStart"/>
      <w:r>
        <w:t>production.json</w:t>
      </w:r>
      <w:proofErr w:type="spellEnd"/>
      <w:proofErr w:type="gramEnd"/>
      <w:r>
        <w:t xml:space="preserve"> &lt;&lt; 'EOF'</w:t>
      </w:r>
    </w:p>
    <w:p w14:paraId="5C6ADD11" w14:textId="77777777" w:rsidR="00000000" w:rsidRDefault="00000000">
      <w:pPr>
        <w:pStyle w:val="HTMLPreformatted"/>
        <w:divId w:val="1797526895"/>
      </w:pPr>
      <w:r>
        <w:t>{</w:t>
      </w:r>
    </w:p>
    <w:p w14:paraId="0AAFCBCA" w14:textId="77777777" w:rsidR="00000000" w:rsidRDefault="00000000">
      <w:pPr>
        <w:pStyle w:val="HTMLPreformatted"/>
        <w:divId w:val="1797526895"/>
      </w:pPr>
      <w:r>
        <w:t xml:space="preserve">    "Rules": [</w:t>
      </w:r>
    </w:p>
    <w:p w14:paraId="1529CC77" w14:textId="77777777" w:rsidR="00000000" w:rsidRDefault="00000000">
      <w:pPr>
        <w:pStyle w:val="HTMLPreformatted"/>
        <w:divId w:val="1797526895"/>
      </w:pPr>
      <w:r>
        <w:t xml:space="preserve">        {</w:t>
      </w:r>
    </w:p>
    <w:p w14:paraId="7F95C107" w14:textId="77777777" w:rsidR="00000000" w:rsidRDefault="00000000">
      <w:pPr>
        <w:pStyle w:val="HTMLPreformatted"/>
        <w:divId w:val="1797526895"/>
      </w:pPr>
      <w:r>
        <w:t xml:space="preserve">            "ID": "</w:t>
      </w:r>
      <w:proofErr w:type="spellStart"/>
      <w:r>
        <w:t>ActiveData</w:t>
      </w:r>
      <w:proofErr w:type="spellEnd"/>
      <w:r>
        <w:t>",</w:t>
      </w:r>
    </w:p>
    <w:p w14:paraId="2F1B148B" w14:textId="77777777" w:rsidR="00000000" w:rsidRDefault="00000000">
      <w:pPr>
        <w:pStyle w:val="HTMLPreformatted"/>
        <w:divId w:val="1797526895"/>
      </w:pPr>
      <w:r>
        <w:t xml:space="preserve">            "Status": "Enabled",</w:t>
      </w:r>
    </w:p>
    <w:p w14:paraId="3CEFDAA9" w14:textId="77777777" w:rsidR="00000000" w:rsidRDefault="00000000">
      <w:pPr>
        <w:pStyle w:val="HTMLPreformatted"/>
        <w:divId w:val="1797526895"/>
      </w:pPr>
      <w:r>
        <w:t xml:space="preserve">            "Filter": {</w:t>
      </w:r>
    </w:p>
    <w:p w14:paraId="58A447C8" w14:textId="77777777" w:rsidR="00000000" w:rsidRDefault="00000000">
      <w:pPr>
        <w:pStyle w:val="HTMLPreformatted"/>
        <w:divId w:val="1797526895"/>
      </w:pPr>
      <w:r>
        <w:t xml:space="preserve">                "Prefix": "data/"</w:t>
      </w:r>
    </w:p>
    <w:p w14:paraId="31629AF3" w14:textId="77777777" w:rsidR="00000000" w:rsidRDefault="00000000">
      <w:pPr>
        <w:pStyle w:val="HTMLPreformatted"/>
        <w:divId w:val="1797526895"/>
      </w:pPr>
      <w:r>
        <w:t xml:space="preserve">            },</w:t>
      </w:r>
    </w:p>
    <w:p w14:paraId="2EDF2735" w14:textId="77777777" w:rsidR="00000000" w:rsidRDefault="00000000">
      <w:pPr>
        <w:pStyle w:val="HTMLPreformatted"/>
        <w:divId w:val="1797526895"/>
      </w:pPr>
      <w:r>
        <w:t xml:space="preserve">            "Transitions": [</w:t>
      </w:r>
    </w:p>
    <w:p w14:paraId="41EFE84E" w14:textId="77777777" w:rsidR="00000000" w:rsidRDefault="00000000">
      <w:pPr>
        <w:pStyle w:val="HTMLPreformatted"/>
        <w:divId w:val="1797526895"/>
      </w:pPr>
      <w:r>
        <w:t xml:space="preserve">                {</w:t>
      </w:r>
    </w:p>
    <w:p w14:paraId="2BAFE030" w14:textId="77777777" w:rsidR="00000000" w:rsidRDefault="00000000">
      <w:pPr>
        <w:pStyle w:val="HTMLPreformatted"/>
        <w:divId w:val="1797526895"/>
      </w:pPr>
      <w:r>
        <w:t xml:space="preserve">                    "Days": 30,</w:t>
      </w:r>
    </w:p>
    <w:p w14:paraId="153861D7" w14:textId="77777777" w:rsidR="00000000" w:rsidRDefault="00000000">
      <w:pPr>
        <w:pStyle w:val="HTMLPreformatted"/>
        <w:divId w:val="1797526895"/>
      </w:pPr>
      <w:r>
        <w:t xml:space="preserve">                    "</w:t>
      </w:r>
      <w:proofErr w:type="spellStart"/>
      <w:r>
        <w:t>StorageClass</w:t>
      </w:r>
      <w:proofErr w:type="spellEnd"/>
      <w:r>
        <w:t>": "INTELLIGENT_TIERING"</w:t>
      </w:r>
    </w:p>
    <w:p w14:paraId="2F0E24C3" w14:textId="77777777" w:rsidR="00000000" w:rsidRDefault="00000000">
      <w:pPr>
        <w:pStyle w:val="HTMLPreformatted"/>
        <w:divId w:val="1797526895"/>
      </w:pPr>
      <w:r>
        <w:t xml:space="preserve">                }</w:t>
      </w:r>
    </w:p>
    <w:p w14:paraId="4CA51465" w14:textId="77777777" w:rsidR="00000000" w:rsidRDefault="00000000">
      <w:pPr>
        <w:pStyle w:val="HTMLPreformatted"/>
        <w:divId w:val="1797526895"/>
      </w:pPr>
      <w:r>
        <w:t xml:space="preserve">            ]</w:t>
      </w:r>
    </w:p>
    <w:p w14:paraId="740C526F" w14:textId="77777777" w:rsidR="00000000" w:rsidRDefault="00000000">
      <w:pPr>
        <w:pStyle w:val="HTMLPreformatted"/>
        <w:divId w:val="1797526895"/>
      </w:pPr>
      <w:r>
        <w:t xml:space="preserve">        },</w:t>
      </w:r>
    </w:p>
    <w:p w14:paraId="17C3742C" w14:textId="77777777" w:rsidR="00000000" w:rsidRDefault="00000000">
      <w:pPr>
        <w:pStyle w:val="HTMLPreformatted"/>
        <w:divId w:val="1797526895"/>
      </w:pPr>
      <w:r>
        <w:t xml:space="preserve">        {</w:t>
      </w:r>
    </w:p>
    <w:p w14:paraId="404C7B99" w14:textId="77777777" w:rsidR="00000000" w:rsidRDefault="00000000">
      <w:pPr>
        <w:pStyle w:val="HTMLPreformatted"/>
        <w:divId w:val="1797526895"/>
      </w:pPr>
      <w:r>
        <w:t xml:space="preserve">            "ID": "Logs",</w:t>
      </w:r>
    </w:p>
    <w:p w14:paraId="512E7E96" w14:textId="77777777" w:rsidR="00000000" w:rsidRDefault="00000000">
      <w:pPr>
        <w:pStyle w:val="HTMLPreformatted"/>
        <w:divId w:val="1797526895"/>
      </w:pPr>
      <w:r>
        <w:t xml:space="preserve">            "Status": "Enabled",</w:t>
      </w:r>
    </w:p>
    <w:p w14:paraId="7FBB30CE" w14:textId="77777777" w:rsidR="00000000" w:rsidRDefault="00000000">
      <w:pPr>
        <w:pStyle w:val="HTMLPreformatted"/>
        <w:divId w:val="1797526895"/>
      </w:pPr>
      <w:r>
        <w:t xml:space="preserve">            "Filter": {</w:t>
      </w:r>
    </w:p>
    <w:p w14:paraId="4B4C59C1" w14:textId="77777777" w:rsidR="00000000" w:rsidRDefault="00000000">
      <w:pPr>
        <w:pStyle w:val="HTMLPreformatted"/>
        <w:divId w:val="1797526895"/>
      </w:pPr>
      <w:r>
        <w:t xml:space="preserve">                "Prefix": "logs/"</w:t>
      </w:r>
    </w:p>
    <w:p w14:paraId="4B1C11F6" w14:textId="77777777" w:rsidR="00000000" w:rsidRDefault="00000000">
      <w:pPr>
        <w:pStyle w:val="HTMLPreformatted"/>
        <w:divId w:val="1797526895"/>
      </w:pPr>
      <w:r>
        <w:t xml:space="preserve">            },</w:t>
      </w:r>
    </w:p>
    <w:p w14:paraId="0EE9E3D6" w14:textId="77777777" w:rsidR="00000000" w:rsidRDefault="00000000">
      <w:pPr>
        <w:pStyle w:val="HTMLPreformatted"/>
        <w:divId w:val="1797526895"/>
      </w:pPr>
      <w:r>
        <w:t xml:space="preserve">            "Transitions": [</w:t>
      </w:r>
    </w:p>
    <w:p w14:paraId="3DD63793" w14:textId="77777777" w:rsidR="00000000" w:rsidRDefault="00000000">
      <w:pPr>
        <w:pStyle w:val="HTMLPreformatted"/>
        <w:divId w:val="1797526895"/>
      </w:pPr>
      <w:r>
        <w:t xml:space="preserve">                {</w:t>
      </w:r>
    </w:p>
    <w:p w14:paraId="5E1ECA08" w14:textId="77777777" w:rsidR="00000000" w:rsidRDefault="00000000">
      <w:pPr>
        <w:pStyle w:val="HTMLPreformatted"/>
        <w:divId w:val="1797526895"/>
      </w:pPr>
      <w:r>
        <w:t xml:space="preserve">                    "Days": 7,</w:t>
      </w:r>
    </w:p>
    <w:p w14:paraId="5E39879F" w14:textId="77777777" w:rsidR="00000000" w:rsidRDefault="00000000">
      <w:pPr>
        <w:pStyle w:val="HTMLPreformatted"/>
        <w:divId w:val="1797526895"/>
      </w:pPr>
      <w:r>
        <w:t xml:space="preserve">                    "</w:t>
      </w:r>
      <w:proofErr w:type="spellStart"/>
      <w:r>
        <w:t>StorageClass</w:t>
      </w:r>
      <w:proofErr w:type="spellEnd"/>
      <w:r>
        <w:t>": "STANDARD_IA"</w:t>
      </w:r>
    </w:p>
    <w:p w14:paraId="6014BC1F" w14:textId="77777777" w:rsidR="00000000" w:rsidRDefault="00000000">
      <w:pPr>
        <w:pStyle w:val="HTMLPreformatted"/>
        <w:divId w:val="1797526895"/>
      </w:pPr>
      <w:r>
        <w:t xml:space="preserve">                },</w:t>
      </w:r>
    </w:p>
    <w:p w14:paraId="1681D78B" w14:textId="77777777" w:rsidR="00000000" w:rsidRDefault="00000000">
      <w:pPr>
        <w:pStyle w:val="HTMLPreformatted"/>
        <w:divId w:val="1797526895"/>
      </w:pPr>
      <w:r>
        <w:t xml:space="preserve">                {</w:t>
      </w:r>
    </w:p>
    <w:p w14:paraId="0E36A0A7" w14:textId="77777777" w:rsidR="00000000" w:rsidRDefault="00000000">
      <w:pPr>
        <w:pStyle w:val="HTMLPreformatted"/>
        <w:divId w:val="1797526895"/>
      </w:pPr>
      <w:r>
        <w:t xml:space="preserve">                    "Days": 30,</w:t>
      </w:r>
    </w:p>
    <w:p w14:paraId="60BDE023" w14:textId="77777777" w:rsidR="00000000" w:rsidRDefault="00000000">
      <w:pPr>
        <w:pStyle w:val="HTMLPreformatted"/>
        <w:divId w:val="1797526895"/>
      </w:pPr>
      <w:r>
        <w:t xml:space="preserve">                    "</w:t>
      </w:r>
      <w:proofErr w:type="spellStart"/>
      <w:r>
        <w:t>StorageClass</w:t>
      </w:r>
      <w:proofErr w:type="spellEnd"/>
      <w:r>
        <w:t>": "GLACIER"</w:t>
      </w:r>
    </w:p>
    <w:p w14:paraId="6F4C84C4" w14:textId="77777777" w:rsidR="00000000" w:rsidRDefault="00000000">
      <w:pPr>
        <w:pStyle w:val="HTMLPreformatted"/>
        <w:divId w:val="1797526895"/>
      </w:pPr>
      <w:r>
        <w:t xml:space="preserve">                }</w:t>
      </w:r>
    </w:p>
    <w:p w14:paraId="658E3C2D" w14:textId="77777777" w:rsidR="00000000" w:rsidRDefault="00000000">
      <w:pPr>
        <w:pStyle w:val="HTMLPreformatted"/>
        <w:divId w:val="1797526895"/>
      </w:pPr>
      <w:r>
        <w:t xml:space="preserve">            ],</w:t>
      </w:r>
    </w:p>
    <w:p w14:paraId="1CA7769F" w14:textId="77777777" w:rsidR="00000000" w:rsidRDefault="00000000">
      <w:pPr>
        <w:pStyle w:val="HTMLPreformatted"/>
        <w:divId w:val="1797526895"/>
      </w:pPr>
      <w:r>
        <w:t xml:space="preserve">            "Expiration": {</w:t>
      </w:r>
    </w:p>
    <w:p w14:paraId="5F7E774B" w14:textId="77777777" w:rsidR="00000000" w:rsidRDefault="00000000">
      <w:pPr>
        <w:pStyle w:val="HTMLPreformatted"/>
        <w:divId w:val="1797526895"/>
      </w:pPr>
      <w:r>
        <w:t xml:space="preserve">                "Days": 365</w:t>
      </w:r>
    </w:p>
    <w:p w14:paraId="11B367AB" w14:textId="77777777" w:rsidR="00000000" w:rsidRDefault="00000000">
      <w:pPr>
        <w:pStyle w:val="HTMLPreformatted"/>
        <w:divId w:val="1797526895"/>
      </w:pPr>
      <w:r>
        <w:t xml:space="preserve">            }</w:t>
      </w:r>
    </w:p>
    <w:p w14:paraId="2A9CC26B" w14:textId="77777777" w:rsidR="00000000" w:rsidRDefault="00000000">
      <w:pPr>
        <w:pStyle w:val="HTMLPreformatted"/>
        <w:divId w:val="1797526895"/>
      </w:pPr>
      <w:r>
        <w:t xml:space="preserve">        },</w:t>
      </w:r>
    </w:p>
    <w:p w14:paraId="5ADB5EA8" w14:textId="77777777" w:rsidR="00000000" w:rsidRDefault="00000000">
      <w:pPr>
        <w:pStyle w:val="HTMLPreformatted"/>
        <w:divId w:val="1797526895"/>
      </w:pPr>
      <w:r>
        <w:t xml:space="preserve">        {</w:t>
      </w:r>
    </w:p>
    <w:p w14:paraId="2CCB406E" w14:textId="77777777" w:rsidR="00000000" w:rsidRDefault="00000000">
      <w:pPr>
        <w:pStyle w:val="HTMLPreformatted"/>
        <w:divId w:val="1797526895"/>
      </w:pPr>
      <w:r>
        <w:t xml:space="preserve">            "ID": "Backups",</w:t>
      </w:r>
    </w:p>
    <w:p w14:paraId="0C7376EF" w14:textId="77777777" w:rsidR="00000000" w:rsidRDefault="00000000">
      <w:pPr>
        <w:pStyle w:val="HTMLPreformatted"/>
        <w:divId w:val="1797526895"/>
      </w:pPr>
      <w:r>
        <w:t xml:space="preserve">            "Status": "Enabled",</w:t>
      </w:r>
    </w:p>
    <w:p w14:paraId="44A6606D" w14:textId="77777777" w:rsidR="00000000" w:rsidRDefault="00000000">
      <w:pPr>
        <w:pStyle w:val="HTMLPreformatted"/>
        <w:divId w:val="1797526895"/>
      </w:pPr>
      <w:r>
        <w:t xml:space="preserve">            "Filter": {</w:t>
      </w:r>
    </w:p>
    <w:p w14:paraId="3DCE18E1" w14:textId="77777777" w:rsidR="00000000" w:rsidRDefault="00000000">
      <w:pPr>
        <w:pStyle w:val="HTMLPreformatted"/>
        <w:divId w:val="1797526895"/>
      </w:pPr>
      <w:r>
        <w:t xml:space="preserve">                "Prefix": "backups/"</w:t>
      </w:r>
    </w:p>
    <w:p w14:paraId="269D3D11" w14:textId="77777777" w:rsidR="00000000" w:rsidRDefault="00000000">
      <w:pPr>
        <w:pStyle w:val="HTMLPreformatted"/>
        <w:divId w:val="1797526895"/>
      </w:pPr>
      <w:r>
        <w:t xml:space="preserve">            },</w:t>
      </w:r>
    </w:p>
    <w:p w14:paraId="793C7A08" w14:textId="77777777" w:rsidR="00000000" w:rsidRDefault="00000000">
      <w:pPr>
        <w:pStyle w:val="HTMLPreformatted"/>
        <w:divId w:val="1797526895"/>
      </w:pPr>
      <w:r>
        <w:t xml:space="preserve">            "Transitions": [</w:t>
      </w:r>
    </w:p>
    <w:p w14:paraId="20228257" w14:textId="77777777" w:rsidR="00000000" w:rsidRDefault="00000000">
      <w:pPr>
        <w:pStyle w:val="HTMLPreformatted"/>
        <w:divId w:val="1797526895"/>
      </w:pPr>
      <w:r>
        <w:t xml:space="preserve">                {</w:t>
      </w:r>
    </w:p>
    <w:p w14:paraId="66EEF9C7" w14:textId="77777777" w:rsidR="00000000" w:rsidRDefault="00000000">
      <w:pPr>
        <w:pStyle w:val="HTMLPreformatted"/>
        <w:divId w:val="1797526895"/>
      </w:pPr>
      <w:r>
        <w:t xml:space="preserve">                    "Days": 1,</w:t>
      </w:r>
    </w:p>
    <w:p w14:paraId="78F12DA4" w14:textId="77777777" w:rsidR="00000000" w:rsidRDefault="00000000">
      <w:pPr>
        <w:pStyle w:val="HTMLPreformatted"/>
        <w:divId w:val="1797526895"/>
      </w:pPr>
      <w:r>
        <w:t xml:space="preserve">                    "</w:t>
      </w:r>
      <w:proofErr w:type="spellStart"/>
      <w:r>
        <w:t>StorageClass</w:t>
      </w:r>
      <w:proofErr w:type="spellEnd"/>
      <w:r>
        <w:t>": "STANDARD_IA"</w:t>
      </w:r>
    </w:p>
    <w:p w14:paraId="5770F16D" w14:textId="77777777" w:rsidR="00000000" w:rsidRDefault="00000000">
      <w:pPr>
        <w:pStyle w:val="HTMLPreformatted"/>
        <w:divId w:val="1797526895"/>
      </w:pPr>
      <w:r>
        <w:t xml:space="preserve">                },</w:t>
      </w:r>
    </w:p>
    <w:p w14:paraId="22EABE63" w14:textId="77777777" w:rsidR="00000000" w:rsidRDefault="00000000">
      <w:pPr>
        <w:pStyle w:val="HTMLPreformatted"/>
        <w:divId w:val="1797526895"/>
      </w:pPr>
      <w:r>
        <w:t xml:space="preserve">                {</w:t>
      </w:r>
    </w:p>
    <w:p w14:paraId="2296A300" w14:textId="77777777" w:rsidR="00000000" w:rsidRDefault="00000000">
      <w:pPr>
        <w:pStyle w:val="HTMLPreformatted"/>
        <w:divId w:val="1797526895"/>
      </w:pPr>
      <w:r>
        <w:t xml:space="preserve">                    "Days": 30,</w:t>
      </w:r>
    </w:p>
    <w:p w14:paraId="07F7F1F9" w14:textId="77777777" w:rsidR="00000000" w:rsidRDefault="00000000">
      <w:pPr>
        <w:pStyle w:val="HTMLPreformatted"/>
        <w:divId w:val="1797526895"/>
      </w:pPr>
      <w:r>
        <w:t xml:space="preserve">                    "</w:t>
      </w:r>
      <w:proofErr w:type="spellStart"/>
      <w:r>
        <w:t>StorageClass</w:t>
      </w:r>
      <w:proofErr w:type="spellEnd"/>
      <w:r>
        <w:t>": "GLACIER"</w:t>
      </w:r>
    </w:p>
    <w:p w14:paraId="4E0A8F0F" w14:textId="77777777" w:rsidR="00000000" w:rsidRDefault="00000000">
      <w:pPr>
        <w:pStyle w:val="HTMLPreformatted"/>
        <w:divId w:val="1797526895"/>
      </w:pPr>
      <w:r>
        <w:t xml:space="preserve">                },</w:t>
      </w:r>
    </w:p>
    <w:p w14:paraId="061F15BC" w14:textId="77777777" w:rsidR="00000000" w:rsidRDefault="00000000">
      <w:pPr>
        <w:pStyle w:val="HTMLPreformatted"/>
        <w:divId w:val="1797526895"/>
      </w:pPr>
      <w:r>
        <w:t xml:space="preserve">                {</w:t>
      </w:r>
    </w:p>
    <w:p w14:paraId="71917442" w14:textId="77777777" w:rsidR="00000000" w:rsidRDefault="00000000">
      <w:pPr>
        <w:pStyle w:val="HTMLPreformatted"/>
        <w:divId w:val="1797526895"/>
      </w:pPr>
      <w:r>
        <w:t xml:space="preserve">                    "Days": 90,</w:t>
      </w:r>
    </w:p>
    <w:p w14:paraId="7425F332" w14:textId="77777777" w:rsidR="00000000" w:rsidRDefault="00000000">
      <w:pPr>
        <w:pStyle w:val="HTMLPreformatted"/>
        <w:divId w:val="1797526895"/>
      </w:pPr>
      <w:r>
        <w:t xml:space="preserve">                    "</w:t>
      </w:r>
      <w:proofErr w:type="spellStart"/>
      <w:r>
        <w:t>StorageClass</w:t>
      </w:r>
      <w:proofErr w:type="spellEnd"/>
      <w:r>
        <w:t>": "DEEP_ARCHIVE"</w:t>
      </w:r>
    </w:p>
    <w:p w14:paraId="6EEFC2AB" w14:textId="77777777" w:rsidR="00000000" w:rsidRDefault="00000000">
      <w:pPr>
        <w:pStyle w:val="HTMLPreformatted"/>
        <w:divId w:val="1797526895"/>
      </w:pPr>
      <w:r>
        <w:t xml:space="preserve">                }</w:t>
      </w:r>
    </w:p>
    <w:p w14:paraId="7F0BFD8C" w14:textId="77777777" w:rsidR="00000000" w:rsidRDefault="00000000">
      <w:pPr>
        <w:pStyle w:val="HTMLPreformatted"/>
        <w:divId w:val="1797526895"/>
      </w:pPr>
      <w:r>
        <w:t xml:space="preserve">            ],</w:t>
      </w:r>
    </w:p>
    <w:p w14:paraId="0A0AE590" w14:textId="77777777" w:rsidR="00000000" w:rsidRDefault="00000000">
      <w:pPr>
        <w:pStyle w:val="HTMLPreformatted"/>
        <w:divId w:val="1797526895"/>
      </w:pPr>
      <w:r>
        <w:t xml:space="preserve">            "Expiration": {</w:t>
      </w:r>
    </w:p>
    <w:p w14:paraId="5F1588F9" w14:textId="77777777" w:rsidR="00000000" w:rsidRDefault="00000000">
      <w:pPr>
        <w:pStyle w:val="HTMLPreformatted"/>
        <w:divId w:val="1797526895"/>
      </w:pPr>
      <w:r>
        <w:lastRenderedPageBreak/>
        <w:t xml:space="preserve">                "Days": 2555</w:t>
      </w:r>
    </w:p>
    <w:p w14:paraId="5834931E" w14:textId="77777777" w:rsidR="00000000" w:rsidRDefault="00000000">
      <w:pPr>
        <w:pStyle w:val="HTMLPreformatted"/>
        <w:divId w:val="1797526895"/>
      </w:pPr>
      <w:r>
        <w:t xml:space="preserve">            }</w:t>
      </w:r>
    </w:p>
    <w:p w14:paraId="73FCDDDB" w14:textId="77777777" w:rsidR="00000000" w:rsidRDefault="00000000">
      <w:pPr>
        <w:pStyle w:val="HTMLPreformatted"/>
        <w:divId w:val="1797526895"/>
      </w:pPr>
      <w:r>
        <w:t xml:space="preserve">        },</w:t>
      </w:r>
    </w:p>
    <w:p w14:paraId="46D81358" w14:textId="77777777" w:rsidR="00000000" w:rsidRDefault="00000000">
      <w:pPr>
        <w:pStyle w:val="HTMLPreformatted"/>
        <w:divId w:val="1797526895"/>
      </w:pPr>
      <w:r>
        <w:t xml:space="preserve">        {</w:t>
      </w:r>
    </w:p>
    <w:p w14:paraId="6A6AE950" w14:textId="77777777" w:rsidR="00000000" w:rsidRDefault="00000000">
      <w:pPr>
        <w:pStyle w:val="HTMLPreformatted"/>
        <w:divId w:val="1797526895"/>
      </w:pPr>
      <w:r>
        <w:t xml:space="preserve">            "ID": "</w:t>
      </w:r>
      <w:proofErr w:type="spellStart"/>
      <w:r>
        <w:t>TempFiles</w:t>
      </w:r>
      <w:proofErr w:type="spellEnd"/>
      <w:r>
        <w:t>",</w:t>
      </w:r>
    </w:p>
    <w:p w14:paraId="228593CE" w14:textId="77777777" w:rsidR="00000000" w:rsidRDefault="00000000">
      <w:pPr>
        <w:pStyle w:val="HTMLPreformatted"/>
        <w:divId w:val="1797526895"/>
      </w:pPr>
      <w:r>
        <w:t xml:space="preserve">            "Status": "Enabled",</w:t>
      </w:r>
    </w:p>
    <w:p w14:paraId="79841555" w14:textId="77777777" w:rsidR="00000000" w:rsidRDefault="00000000">
      <w:pPr>
        <w:pStyle w:val="HTMLPreformatted"/>
        <w:divId w:val="1797526895"/>
      </w:pPr>
      <w:r>
        <w:t xml:space="preserve">            "Filter": {</w:t>
      </w:r>
    </w:p>
    <w:p w14:paraId="5B33535D" w14:textId="77777777" w:rsidR="00000000" w:rsidRDefault="00000000">
      <w:pPr>
        <w:pStyle w:val="HTMLPreformatted"/>
        <w:divId w:val="1797526895"/>
      </w:pPr>
      <w:r>
        <w:t xml:space="preserve">                "Prefix": "</w:t>
      </w:r>
      <w:proofErr w:type="spellStart"/>
      <w:r>
        <w:t>tmp</w:t>
      </w:r>
      <w:proofErr w:type="spellEnd"/>
      <w:r>
        <w:t>/"</w:t>
      </w:r>
    </w:p>
    <w:p w14:paraId="5B120FCB" w14:textId="77777777" w:rsidR="00000000" w:rsidRDefault="00000000">
      <w:pPr>
        <w:pStyle w:val="HTMLPreformatted"/>
        <w:divId w:val="1797526895"/>
      </w:pPr>
      <w:r>
        <w:t xml:space="preserve">            },</w:t>
      </w:r>
    </w:p>
    <w:p w14:paraId="5EF4C5FF" w14:textId="77777777" w:rsidR="00000000" w:rsidRDefault="00000000">
      <w:pPr>
        <w:pStyle w:val="HTMLPreformatted"/>
        <w:divId w:val="1797526895"/>
      </w:pPr>
      <w:r>
        <w:t xml:space="preserve">            "Expiration": {</w:t>
      </w:r>
    </w:p>
    <w:p w14:paraId="6F5CAD03" w14:textId="77777777" w:rsidR="00000000" w:rsidRDefault="00000000">
      <w:pPr>
        <w:pStyle w:val="HTMLPreformatted"/>
        <w:divId w:val="1797526895"/>
      </w:pPr>
      <w:r>
        <w:t xml:space="preserve">                "Days": 1</w:t>
      </w:r>
    </w:p>
    <w:p w14:paraId="51664313" w14:textId="77777777" w:rsidR="00000000" w:rsidRDefault="00000000">
      <w:pPr>
        <w:pStyle w:val="HTMLPreformatted"/>
        <w:divId w:val="1797526895"/>
      </w:pPr>
      <w:r>
        <w:t xml:space="preserve">            }</w:t>
      </w:r>
    </w:p>
    <w:p w14:paraId="5B281AD3" w14:textId="77777777" w:rsidR="00000000" w:rsidRDefault="00000000">
      <w:pPr>
        <w:pStyle w:val="HTMLPreformatted"/>
        <w:divId w:val="1797526895"/>
      </w:pPr>
      <w:r>
        <w:t xml:space="preserve">        },</w:t>
      </w:r>
    </w:p>
    <w:p w14:paraId="2C99F236" w14:textId="77777777" w:rsidR="00000000" w:rsidRDefault="00000000">
      <w:pPr>
        <w:pStyle w:val="HTMLPreformatted"/>
        <w:divId w:val="1797526895"/>
      </w:pPr>
      <w:r>
        <w:t xml:space="preserve">        {</w:t>
      </w:r>
    </w:p>
    <w:p w14:paraId="28EDC820" w14:textId="77777777" w:rsidR="00000000" w:rsidRDefault="00000000">
      <w:pPr>
        <w:pStyle w:val="HTMLPreformatted"/>
        <w:divId w:val="1797526895"/>
      </w:pPr>
      <w:r>
        <w:t xml:space="preserve">            "ID": "</w:t>
      </w:r>
      <w:proofErr w:type="spellStart"/>
      <w:r>
        <w:t>CleanupMultipart</w:t>
      </w:r>
      <w:proofErr w:type="spellEnd"/>
      <w:r>
        <w:t>",</w:t>
      </w:r>
    </w:p>
    <w:p w14:paraId="45234A8B" w14:textId="77777777" w:rsidR="00000000" w:rsidRDefault="00000000">
      <w:pPr>
        <w:pStyle w:val="HTMLPreformatted"/>
        <w:divId w:val="1797526895"/>
      </w:pPr>
      <w:r>
        <w:t xml:space="preserve">            "Status": "Enabled",</w:t>
      </w:r>
    </w:p>
    <w:p w14:paraId="75EF84F1" w14:textId="77777777" w:rsidR="00000000" w:rsidRDefault="00000000">
      <w:pPr>
        <w:pStyle w:val="HTMLPreformatted"/>
        <w:divId w:val="1797526895"/>
      </w:pPr>
      <w:r>
        <w:t xml:space="preserve">            "Filter": {},</w:t>
      </w:r>
    </w:p>
    <w:p w14:paraId="00CC1893" w14:textId="77777777" w:rsidR="00000000" w:rsidRDefault="00000000">
      <w:pPr>
        <w:pStyle w:val="HTMLPreformatted"/>
        <w:divId w:val="1797526895"/>
      </w:pPr>
      <w:r>
        <w:t xml:space="preserve">            "</w:t>
      </w:r>
      <w:proofErr w:type="spellStart"/>
      <w:r>
        <w:t>AbortIncompleteMultipartUpload</w:t>
      </w:r>
      <w:proofErr w:type="spellEnd"/>
      <w:r>
        <w:t>": {</w:t>
      </w:r>
    </w:p>
    <w:p w14:paraId="30D77F2B" w14:textId="77777777" w:rsidR="00000000" w:rsidRDefault="00000000">
      <w:pPr>
        <w:pStyle w:val="HTMLPreformatted"/>
        <w:divId w:val="1797526895"/>
      </w:pPr>
      <w:r>
        <w:t xml:space="preserve">                "</w:t>
      </w:r>
      <w:proofErr w:type="spellStart"/>
      <w:r>
        <w:t>DaysAfterInitiation</w:t>
      </w:r>
      <w:proofErr w:type="spellEnd"/>
      <w:r>
        <w:t>": 7</w:t>
      </w:r>
    </w:p>
    <w:p w14:paraId="56365E33" w14:textId="77777777" w:rsidR="00000000" w:rsidRDefault="00000000">
      <w:pPr>
        <w:pStyle w:val="HTMLPreformatted"/>
        <w:divId w:val="1797526895"/>
      </w:pPr>
      <w:r>
        <w:t xml:space="preserve">            }</w:t>
      </w:r>
    </w:p>
    <w:p w14:paraId="7EC8BE1A" w14:textId="77777777" w:rsidR="00000000" w:rsidRDefault="00000000">
      <w:pPr>
        <w:pStyle w:val="HTMLPreformatted"/>
        <w:divId w:val="1797526895"/>
      </w:pPr>
      <w:r>
        <w:t xml:space="preserve">        }</w:t>
      </w:r>
    </w:p>
    <w:p w14:paraId="7631DF6E" w14:textId="77777777" w:rsidR="00000000" w:rsidRDefault="00000000">
      <w:pPr>
        <w:pStyle w:val="HTMLPreformatted"/>
        <w:divId w:val="1797526895"/>
      </w:pPr>
      <w:r>
        <w:t xml:space="preserve">    ]</w:t>
      </w:r>
    </w:p>
    <w:p w14:paraId="7255860E" w14:textId="77777777" w:rsidR="00000000" w:rsidRDefault="00000000">
      <w:pPr>
        <w:pStyle w:val="HTMLPreformatted"/>
        <w:divId w:val="1797526895"/>
      </w:pPr>
      <w:r>
        <w:t>}</w:t>
      </w:r>
    </w:p>
    <w:p w14:paraId="5604B41B" w14:textId="77777777" w:rsidR="00000000" w:rsidRDefault="00000000">
      <w:pPr>
        <w:pStyle w:val="HTMLPreformatted"/>
        <w:divId w:val="1797526895"/>
      </w:pPr>
      <w:r>
        <w:t>EOF</w:t>
      </w:r>
    </w:p>
    <w:p w14:paraId="0D7E54BE" w14:textId="77777777" w:rsidR="00000000" w:rsidRDefault="00000000">
      <w:pPr>
        <w:pStyle w:val="HTMLPreformatted"/>
        <w:divId w:val="1797526895"/>
      </w:pPr>
    </w:p>
    <w:p w14:paraId="4285A3D6" w14:textId="77777777" w:rsidR="00000000" w:rsidRDefault="00000000">
      <w:pPr>
        <w:pStyle w:val="HTMLPreformatted"/>
        <w:divId w:val="1797526895"/>
      </w:pPr>
      <w:proofErr w:type="spellStart"/>
      <w:r>
        <w:t>aws</w:t>
      </w:r>
      <w:proofErr w:type="spellEnd"/>
      <w:r>
        <w:t xml:space="preserve"> s3api put-bucket-lifecycle-configuration \</w:t>
      </w:r>
    </w:p>
    <w:p w14:paraId="1BEB2608" w14:textId="77777777" w:rsidR="00000000" w:rsidRDefault="00000000">
      <w:pPr>
        <w:pStyle w:val="HTMLPreformatted"/>
        <w:divId w:val="1797526895"/>
      </w:pPr>
      <w:r>
        <w:t xml:space="preserve">    --bucket my-bucket \</w:t>
      </w:r>
    </w:p>
    <w:p w14:paraId="271EB9DB" w14:textId="77777777" w:rsidR="00000000" w:rsidRDefault="00000000">
      <w:pPr>
        <w:pStyle w:val="HTMLPreformatted"/>
        <w:divId w:val="1797526895"/>
      </w:pPr>
      <w:r>
        <w:t xml:space="preserve">    --lifecycle-configuration file://lifecycle-production.json</w:t>
      </w:r>
    </w:p>
    <w:p w14:paraId="60CCBBD5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07569834">
          <v:rect id="_x0000_i1055" style="width:468pt;height:.85pt" o:hralign="center" o:hrstd="t" o:hr="t" fillcolor="#a0a0a0" stroked="f"/>
        </w:pict>
      </w:r>
    </w:p>
    <w:p w14:paraId="294EB9D7" w14:textId="77777777" w:rsidR="00000000" w:rsidRDefault="0000000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11. Best Practices &amp; Interview Questions</w:t>
      </w:r>
    </w:p>
    <w:p w14:paraId="4C3C305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S3 Best Practices</w:t>
      </w:r>
    </w:p>
    <w:p w14:paraId="3C166AA5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Security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93"/>
        <w:gridCol w:w="3436"/>
      </w:tblGrid>
      <w:tr w:rsidR="00000000" w14:paraId="539786D5" w14:textId="77777777">
        <w:trPr>
          <w:divId w:val="19129582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5FFE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7111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000000" w14:paraId="6348AE8E" w14:textId="77777777">
        <w:trPr>
          <w:divId w:val="1912958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C6D4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Enable Block Public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9E73C" w14:textId="77777777" w:rsidR="00000000" w:rsidRDefault="00000000">
            <w:pPr>
              <w:pStyle w:val="NormalWeb"/>
            </w:pPr>
            <w:r>
              <w:t>Prevent accidental exposure</w:t>
            </w:r>
          </w:p>
        </w:tc>
      </w:tr>
      <w:tr w:rsidR="00000000" w14:paraId="3B1D6A85" w14:textId="77777777">
        <w:trPr>
          <w:divId w:val="1912958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D5B8B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bucket policies, not ACLs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DDB27" w14:textId="77777777" w:rsidR="00000000" w:rsidRDefault="00000000">
            <w:pPr>
              <w:pStyle w:val="NormalWeb"/>
            </w:pPr>
            <w:r>
              <w:t>More flexible, easier to audit</w:t>
            </w:r>
          </w:p>
        </w:tc>
      </w:tr>
      <w:tr w:rsidR="00000000" w14:paraId="169B0ADE" w14:textId="77777777">
        <w:trPr>
          <w:divId w:val="1912958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C33D3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Enable encryption (SSE-S3 or SSE-KMS)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D18BF" w14:textId="77777777" w:rsidR="00000000" w:rsidRDefault="00000000">
            <w:pPr>
              <w:pStyle w:val="NormalWeb"/>
            </w:pPr>
            <w:r>
              <w:t>Protect data at rest</w:t>
            </w:r>
          </w:p>
        </w:tc>
      </w:tr>
      <w:tr w:rsidR="00000000" w14:paraId="37D819EB" w14:textId="77777777">
        <w:trPr>
          <w:divId w:val="1912958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C91F5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Enable versioning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83D64" w14:textId="77777777" w:rsidR="00000000" w:rsidRDefault="00000000">
            <w:pPr>
              <w:pStyle w:val="NormalWeb"/>
            </w:pPr>
            <w:r>
              <w:t>Protect against accidental deletion</w:t>
            </w:r>
          </w:p>
        </w:tc>
      </w:tr>
      <w:tr w:rsidR="00000000" w14:paraId="1A9BA7FB" w14:textId="77777777">
        <w:trPr>
          <w:divId w:val="1912958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7181F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Enable access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54F9B" w14:textId="77777777" w:rsidR="00000000" w:rsidRDefault="00000000">
            <w:pPr>
              <w:pStyle w:val="NormalWeb"/>
            </w:pPr>
            <w:r>
              <w:t>Audit trail</w:t>
            </w:r>
          </w:p>
        </w:tc>
      </w:tr>
      <w:tr w:rsidR="00000000" w14:paraId="1F1D7AFE" w14:textId="77777777">
        <w:trPr>
          <w:divId w:val="1912958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8044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VPC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8E531" w14:textId="77777777" w:rsidR="00000000" w:rsidRDefault="00000000">
            <w:pPr>
              <w:pStyle w:val="NormalWeb"/>
            </w:pPr>
            <w:r>
              <w:t>Keep traffic private</w:t>
            </w:r>
          </w:p>
        </w:tc>
      </w:tr>
    </w:tbl>
    <w:p w14:paraId="49043538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Cost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273"/>
        <w:gridCol w:w="3423"/>
      </w:tblGrid>
      <w:tr w:rsidR="00000000" w14:paraId="4AB33D83" w14:textId="77777777">
        <w:trPr>
          <w:divId w:val="15987079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A821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E1AB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000000" w14:paraId="59B068DE" w14:textId="77777777">
        <w:trPr>
          <w:divId w:val="1598707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BA76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lifecycle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2DC76" w14:textId="77777777" w:rsidR="00000000" w:rsidRDefault="00000000">
            <w:pPr>
              <w:pStyle w:val="NormalWeb"/>
            </w:pPr>
            <w:r>
              <w:t>Auto-transition to cheaper storage</w:t>
            </w:r>
          </w:p>
        </w:tc>
      </w:tr>
      <w:tr w:rsidR="00000000" w14:paraId="15E26B1A" w14:textId="77777777">
        <w:trPr>
          <w:divId w:val="1598707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3E9D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Intelligent-Tiering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F7544" w14:textId="77777777" w:rsidR="00000000" w:rsidRDefault="00000000">
            <w:pPr>
              <w:pStyle w:val="NormalWeb"/>
            </w:pPr>
            <w:r>
              <w:t>Automatic optimization</w:t>
            </w:r>
          </w:p>
        </w:tc>
      </w:tr>
      <w:tr w:rsidR="00000000" w14:paraId="341BE585" w14:textId="77777777">
        <w:trPr>
          <w:divId w:val="1598707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37D2B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Clean up incomplete multipart uploads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5A15B" w14:textId="77777777" w:rsidR="00000000" w:rsidRDefault="00000000">
            <w:pPr>
              <w:pStyle w:val="NormalWeb"/>
            </w:pPr>
            <w:r>
              <w:t>Avoid hidden costs</w:t>
            </w:r>
          </w:p>
        </w:tc>
      </w:tr>
      <w:tr w:rsidR="00000000" w14:paraId="757195F0" w14:textId="77777777">
        <w:trPr>
          <w:divId w:val="1598707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0E168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Delete old versions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40E33" w14:textId="77777777" w:rsidR="00000000" w:rsidRDefault="00000000">
            <w:pPr>
              <w:pStyle w:val="NormalWeb"/>
            </w:pPr>
            <w:r>
              <w:t>Version storage adds up</w:t>
            </w:r>
          </w:p>
        </w:tc>
      </w:tr>
      <w:tr w:rsidR="00000000" w14:paraId="540E0590" w14:textId="77777777">
        <w:trPr>
          <w:divId w:val="1598707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2091B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S3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42074" w14:textId="77777777" w:rsidR="00000000" w:rsidRDefault="00000000">
            <w:pPr>
              <w:pStyle w:val="NormalWeb"/>
            </w:pPr>
            <w:r>
              <w:t>Find optimization opportunities</w:t>
            </w:r>
          </w:p>
        </w:tc>
      </w:tr>
    </w:tbl>
    <w:p w14:paraId="38F8563B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Performance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32"/>
        <w:gridCol w:w="3456"/>
      </w:tblGrid>
      <w:tr w:rsidR="00000000" w14:paraId="3D526DD0" w14:textId="77777777">
        <w:trPr>
          <w:divId w:val="213505705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0E50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E53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000000" w14:paraId="679B12A0" w14:textId="77777777">
        <w:trPr>
          <w:divId w:val="2135057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BAC31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CloudFront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98F4B" w14:textId="77777777" w:rsidR="00000000" w:rsidRDefault="00000000">
            <w:pPr>
              <w:pStyle w:val="NormalWeb"/>
            </w:pPr>
            <w:r>
              <w:t>Cache at edge locations</w:t>
            </w:r>
          </w:p>
        </w:tc>
      </w:tr>
      <w:tr w:rsidR="00000000" w14:paraId="4C335525" w14:textId="77777777">
        <w:trPr>
          <w:divId w:val="2135057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670E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Transfer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6DDAF" w14:textId="77777777" w:rsidR="00000000" w:rsidRDefault="00000000">
            <w:pPr>
              <w:pStyle w:val="NormalWeb"/>
            </w:pPr>
            <w:r>
              <w:t>Faster uploads over long distances</w:t>
            </w:r>
          </w:p>
        </w:tc>
      </w:tr>
      <w:tr w:rsidR="00000000" w14:paraId="56D47600" w14:textId="77777777">
        <w:trPr>
          <w:divId w:val="2135057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64CB9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multipart upload (&gt;100MB)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A3EB5" w14:textId="77777777" w:rsidR="00000000" w:rsidRDefault="00000000">
            <w:pPr>
              <w:pStyle w:val="NormalWeb"/>
            </w:pPr>
            <w:r>
              <w:t>Parallel uploads</w:t>
            </w:r>
          </w:p>
        </w:tc>
      </w:tr>
      <w:tr w:rsidR="00000000" w14:paraId="30225F9E" w14:textId="77777777">
        <w:trPr>
          <w:divId w:val="2135057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FCC72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random prefixes for high request rates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30136" w14:textId="77777777" w:rsidR="00000000" w:rsidRDefault="00000000">
            <w:pPr>
              <w:pStyle w:val="NormalWeb"/>
            </w:pPr>
            <w:r>
              <w:t>Better partitioning</w:t>
            </w:r>
          </w:p>
        </w:tc>
      </w:tr>
    </w:tbl>
    <w:p w14:paraId="31BAF290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2019A715">
          <v:rect id="_x0000_i1056" style="width:468pt;height:.85pt" o:hralign="center" o:hrstd="t" o:hr="t" fillcolor="#a0a0a0" stroked="f"/>
        </w:pict>
      </w:r>
    </w:p>
    <w:p w14:paraId="6BF840B2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Interview Questions &amp; Answers</w:t>
      </w:r>
    </w:p>
    <w:p w14:paraId="2DD6EA5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Q1: What is the difference between S3 and EBS?</w:t>
      </w:r>
    </w:p>
    <w:p w14:paraId="28E816CB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</w:p>
    <w:p w14:paraId="6ABF3CC4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S3</w:t>
      </w:r>
      <w:r>
        <w:t>: Object storage, accessed via HTTP/API, unlimited storage, 11 9's durability, pay per GB used</w:t>
      </w:r>
    </w:p>
    <w:p w14:paraId="458B0EEF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EBS</w:t>
      </w:r>
      <w:r>
        <w:t>: Block storage, attached to EC2, must provision size, snapshots to S3, lower latency</w:t>
      </w:r>
    </w:p>
    <w:p w14:paraId="02C8B79A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Q2: How does S3 achieve 11 9's durability?</w:t>
      </w:r>
    </w:p>
    <w:p w14:paraId="69383B13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  <w:r>
        <w:t xml:space="preserve"> S3 automatically replicates data across a minimum of 3 Availability Zones within a region. It uses checksums to detect corruption and automatically repairs any issues.</w:t>
      </w:r>
    </w:p>
    <w:p w14:paraId="2D3F4795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Q3: What is the maximum file size in S3?</w:t>
      </w:r>
    </w:p>
    <w:p w14:paraId="6FA9FD63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  <w:r>
        <w:t xml:space="preserve"> 5 TB per object. Single PUT is limited to 5 GB; use multipart upload for larger files.</w:t>
      </w:r>
    </w:p>
    <w:p w14:paraId="676AAC2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 xml:space="preserve">Q4: </w:t>
      </w:r>
      <w:proofErr w:type="gramStart"/>
      <w:r>
        <w:rPr>
          <w:rFonts w:eastAsia="Times New Roman"/>
        </w:rPr>
        <w:t>What's</w:t>
      </w:r>
      <w:proofErr w:type="gramEnd"/>
      <w:r>
        <w:rPr>
          <w:rFonts w:eastAsia="Times New Roman"/>
        </w:rPr>
        <w:t xml:space="preserve"> the difference between SSE-S3, SSE-KMS, and SSE-C?</w:t>
      </w:r>
    </w:p>
    <w:p w14:paraId="025A8739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</w:p>
    <w:p w14:paraId="66023447" w14:textId="77777777" w:rsidR="00000000" w:rsidRDefault="00000000">
      <w:pPr>
        <w:pStyle w:val="NormalWeb"/>
        <w:numPr>
          <w:ilvl w:val="0"/>
          <w:numId w:val="16"/>
        </w:numPr>
      </w:pPr>
      <w:r>
        <w:rPr>
          <w:rStyle w:val="Strong"/>
        </w:rPr>
        <w:t>SSE-S3</w:t>
      </w:r>
      <w:r>
        <w:t>: AWS manages keys, free, simplest</w:t>
      </w:r>
    </w:p>
    <w:p w14:paraId="7D9C65D4" w14:textId="77777777" w:rsidR="00000000" w:rsidRDefault="00000000">
      <w:pPr>
        <w:pStyle w:val="NormalWeb"/>
        <w:numPr>
          <w:ilvl w:val="0"/>
          <w:numId w:val="16"/>
        </w:numPr>
      </w:pPr>
      <w:r>
        <w:rPr>
          <w:rStyle w:val="Strong"/>
        </w:rPr>
        <w:t>SSE-KMS</w:t>
      </w:r>
      <w:r>
        <w:t>: You manage keys in KMS, auditable, rotation support</w:t>
      </w:r>
    </w:p>
    <w:p w14:paraId="73FB6548" w14:textId="77777777" w:rsidR="00000000" w:rsidRDefault="00000000">
      <w:pPr>
        <w:pStyle w:val="NormalWeb"/>
        <w:numPr>
          <w:ilvl w:val="0"/>
          <w:numId w:val="16"/>
        </w:numPr>
      </w:pPr>
      <w:r>
        <w:rPr>
          <w:rStyle w:val="Strong"/>
        </w:rPr>
        <w:t>SSE-C</w:t>
      </w:r>
      <w:r>
        <w:t>: You provide key with each request, you manage key lifecycle</w:t>
      </w:r>
    </w:p>
    <w:p w14:paraId="0E69715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Q5: How do you make an S3 bucket public?</w:t>
      </w:r>
    </w:p>
    <w:p w14:paraId="7E2D1B7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</w:p>
    <w:p w14:paraId="2384C6A2" w14:textId="77777777" w:rsidR="00000000" w:rsidRDefault="00000000">
      <w:pPr>
        <w:pStyle w:val="NormalWeb"/>
        <w:numPr>
          <w:ilvl w:val="0"/>
          <w:numId w:val="18"/>
        </w:numPr>
      </w:pPr>
      <w:r>
        <w:t>Disable Block Public Access</w:t>
      </w:r>
    </w:p>
    <w:p w14:paraId="37C4F31E" w14:textId="77777777" w:rsidR="00000000" w:rsidRDefault="00000000">
      <w:pPr>
        <w:pStyle w:val="NormalWeb"/>
        <w:numPr>
          <w:ilvl w:val="0"/>
          <w:numId w:val="18"/>
        </w:numPr>
      </w:pPr>
      <w:r>
        <w:t>Add bucket policy allowing public access</w:t>
      </w:r>
    </w:p>
    <w:p w14:paraId="19AF9D91" w14:textId="77777777" w:rsidR="00000000" w:rsidRDefault="00000000">
      <w:pPr>
        <w:pStyle w:val="NormalWeb"/>
        <w:numPr>
          <w:ilvl w:val="0"/>
          <w:numId w:val="18"/>
        </w:numPr>
      </w:pPr>
      <w:r>
        <w:t>(Not recommended for most use cases - use CloudFront instead)</w:t>
      </w:r>
    </w:p>
    <w:p w14:paraId="013C8B16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Q6: What is S3 versioning and when would you use it?</w:t>
      </w:r>
    </w:p>
    <w:p w14:paraId="0AB08271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  <w:r>
        <w:t xml:space="preserve"> Versioning keeps all versions of an object. Use for:</w:t>
      </w:r>
    </w:p>
    <w:p w14:paraId="3088EC6A" w14:textId="77777777" w:rsidR="00000000" w:rsidRDefault="00000000">
      <w:pPr>
        <w:pStyle w:val="NormalWeb"/>
        <w:numPr>
          <w:ilvl w:val="0"/>
          <w:numId w:val="20"/>
        </w:numPr>
      </w:pPr>
      <w:r>
        <w:t>Protection against accidental deletion</w:t>
      </w:r>
    </w:p>
    <w:p w14:paraId="0FE268CD" w14:textId="77777777" w:rsidR="00000000" w:rsidRDefault="00000000">
      <w:pPr>
        <w:pStyle w:val="NormalWeb"/>
        <w:numPr>
          <w:ilvl w:val="0"/>
          <w:numId w:val="20"/>
        </w:numPr>
      </w:pPr>
      <w:r>
        <w:t>Data recovery</w:t>
      </w:r>
    </w:p>
    <w:p w14:paraId="7BDB4AD6" w14:textId="77777777" w:rsidR="00000000" w:rsidRDefault="00000000">
      <w:pPr>
        <w:pStyle w:val="NormalWeb"/>
        <w:numPr>
          <w:ilvl w:val="0"/>
          <w:numId w:val="20"/>
        </w:numPr>
      </w:pPr>
      <w:r>
        <w:t>Audit trail of changes</w:t>
      </w:r>
    </w:p>
    <w:p w14:paraId="26D2EB71" w14:textId="77777777" w:rsidR="00000000" w:rsidRDefault="00000000">
      <w:pPr>
        <w:pStyle w:val="NormalWeb"/>
        <w:numPr>
          <w:ilvl w:val="0"/>
          <w:numId w:val="20"/>
        </w:numPr>
      </w:pPr>
      <w:r>
        <w:t>Regulatory compliance</w:t>
      </w:r>
    </w:p>
    <w:p w14:paraId="049F1B4E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Q7: Explain S3 storage classes and when to use each.</w:t>
      </w:r>
    </w:p>
    <w:p w14:paraId="66E73D3A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</w:p>
    <w:p w14:paraId="5024B542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Standard</w:t>
      </w:r>
      <w:r>
        <w:t>: Frequent access, default choice</w:t>
      </w:r>
    </w:p>
    <w:p w14:paraId="2B4A80FD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Intelligent-Tiering</w:t>
      </w:r>
      <w:r>
        <w:t>: Unknown/changing access patterns</w:t>
      </w:r>
    </w:p>
    <w:p w14:paraId="644345D8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Standard-IA</w:t>
      </w:r>
      <w:r>
        <w:t>: Infrequent but needs rapid access</w:t>
      </w:r>
    </w:p>
    <w:p w14:paraId="03DB6ACE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One Zone-IA</w:t>
      </w:r>
      <w:r>
        <w:t xml:space="preserve">: Infrequent, non-critical, </w:t>
      </w:r>
      <w:proofErr w:type="spellStart"/>
      <w:r>
        <w:t>recreatable</w:t>
      </w:r>
      <w:proofErr w:type="spellEnd"/>
    </w:p>
    <w:p w14:paraId="139D1391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Glacier Instant</w:t>
      </w:r>
      <w:r>
        <w:t>: Archive, millisecond access</w:t>
      </w:r>
    </w:p>
    <w:p w14:paraId="0C045408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Glacier Flexible</w:t>
      </w:r>
      <w:r>
        <w:t>: Archive, hours access</w:t>
      </w:r>
    </w:p>
    <w:p w14:paraId="1D186CC8" w14:textId="77777777" w:rsidR="00000000" w:rsidRDefault="00000000">
      <w:pPr>
        <w:pStyle w:val="NormalWeb"/>
        <w:numPr>
          <w:ilvl w:val="0"/>
          <w:numId w:val="22"/>
        </w:numPr>
      </w:pPr>
      <w:r>
        <w:rPr>
          <w:rStyle w:val="Strong"/>
        </w:rPr>
        <w:t>Glacier Deep Archive</w:t>
      </w:r>
      <w:r>
        <w:t>: Long-term archive, cheapest</w:t>
      </w:r>
    </w:p>
    <w:p w14:paraId="4D11FF2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Q8: How do you secure an S3 bucket?</w:t>
      </w:r>
    </w:p>
    <w:p w14:paraId="4675AA52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</w:p>
    <w:p w14:paraId="2B13E601" w14:textId="77777777" w:rsidR="00000000" w:rsidRDefault="00000000">
      <w:pPr>
        <w:pStyle w:val="NormalWeb"/>
        <w:numPr>
          <w:ilvl w:val="0"/>
          <w:numId w:val="24"/>
        </w:numPr>
      </w:pPr>
      <w:r>
        <w:t>Enable Block Public Access</w:t>
      </w:r>
    </w:p>
    <w:p w14:paraId="356B8284" w14:textId="77777777" w:rsidR="00000000" w:rsidRDefault="00000000">
      <w:pPr>
        <w:pStyle w:val="NormalWeb"/>
        <w:numPr>
          <w:ilvl w:val="0"/>
          <w:numId w:val="24"/>
        </w:numPr>
      </w:pPr>
      <w:r>
        <w:t>Use bucket policies (not ACLs)</w:t>
      </w:r>
    </w:p>
    <w:p w14:paraId="787AC6BC" w14:textId="77777777" w:rsidR="00000000" w:rsidRDefault="00000000">
      <w:pPr>
        <w:pStyle w:val="NormalWeb"/>
        <w:numPr>
          <w:ilvl w:val="0"/>
          <w:numId w:val="24"/>
        </w:numPr>
      </w:pPr>
      <w:r>
        <w:t>Enable encryption (SSE-S3 or SSE-KMS)</w:t>
      </w:r>
    </w:p>
    <w:p w14:paraId="192710C3" w14:textId="77777777" w:rsidR="00000000" w:rsidRDefault="00000000">
      <w:pPr>
        <w:pStyle w:val="NormalWeb"/>
        <w:numPr>
          <w:ilvl w:val="0"/>
          <w:numId w:val="24"/>
        </w:numPr>
      </w:pPr>
      <w:r>
        <w:t>Enable versioning</w:t>
      </w:r>
    </w:p>
    <w:p w14:paraId="0ABAC310" w14:textId="77777777" w:rsidR="00000000" w:rsidRDefault="00000000">
      <w:pPr>
        <w:pStyle w:val="NormalWeb"/>
        <w:numPr>
          <w:ilvl w:val="0"/>
          <w:numId w:val="24"/>
        </w:numPr>
      </w:pPr>
      <w:r>
        <w:t>Use VPC endpoints for private access</w:t>
      </w:r>
    </w:p>
    <w:p w14:paraId="39D9F576" w14:textId="77777777" w:rsidR="00000000" w:rsidRDefault="00000000">
      <w:pPr>
        <w:pStyle w:val="NormalWeb"/>
        <w:numPr>
          <w:ilvl w:val="0"/>
          <w:numId w:val="24"/>
        </w:numPr>
      </w:pPr>
      <w:r>
        <w:lastRenderedPageBreak/>
        <w:t>Enable access logging</w:t>
      </w:r>
    </w:p>
    <w:p w14:paraId="79AA6FA1" w14:textId="77777777" w:rsidR="00000000" w:rsidRDefault="00000000">
      <w:pPr>
        <w:pStyle w:val="NormalWeb"/>
        <w:numPr>
          <w:ilvl w:val="0"/>
          <w:numId w:val="24"/>
        </w:numPr>
      </w:pPr>
      <w:r>
        <w:t>Use IAM roles, not access keys</w:t>
      </w:r>
    </w:p>
    <w:p w14:paraId="1A89636F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Q9: What is S3 lifecycle management?</w:t>
      </w:r>
    </w:p>
    <w:p w14:paraId="23B85B30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  <w:r>
        <w:t xml:space="preserve"> Automated rules to transition objects between storage classes or delete them based on age. Used for cost optimization and compliance.</w:t>
      </w:r>
    </w:p>
    <w:p w14:paraId="728F0D50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Q10: How do you optimize S3 costs?</w:t>
      </w:r>
    </w:p>
    <w:p w14:paraId="74FE9DD6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</w:rPr>
        <w:t>Answer:</w:t>
      </w:r>
    </w:p>
    <w:p w14:paraId="66FA0A9C" w14:textId="77777777" w:rsidR="00000000" w:rsidRDefault="00000000">
      <w:pPr>
        <w:pStyle w:val="NormalWeb"/>
        <w:numPr>
          <w:ilvl w:val="0"/>
          <w:numId w:val="26"/>
        </w:numPr>
      </w:pPr>
      <w:r>
        <w:t>Use lifecycle policies to transition to cheaper storage</w:t>
      </w:r>
    </w:p>
    <w:p w14:paraId="2175E3DB" w14:textId="77777777" w:rsidR="00000000" w:rsidRDefault="00000000">
      <w:pPr>
        <w:pStyle w:val="NormalWeb"/>
        <w:numPr>
          <w:ilvl w:val="0"/>
          <w:numId w:val="26"/>
        </w:numPr>
      </w:pPr>
      <w:r>
        <w:t>Use Intelligent-Tiering for unknown patterns</w:t>
      </w:r>
    </w:p>
    <w:p w14:paraId="42B31297" w14:textId="77777777" w:rsidR="00000000" w:rsidRDefault="00000000">
      <w:pPr>
        <w:pStyle w:val="NormalWeb"/>
        <w:numPr>
          <w:ilvl w:val="0"/>
          <w:numId w:val="26"/>
        </w:numPr>
      </w:pPr>
      <w:r>
        <w:t>Clean up incomplete multipart uploads</w:t>
      </w:r>
    </w:p>
    <w:p w14:paraId="6ADCF003" w14:textId="77777777" w:rsidR="00000000" w:rsidRDefault="00000000">
      <w:pPr>
        <w:pStyle w:val="NormalWeb"/>
        <w:numPr>
          <w:ilvl w:val="0"/>
          <w:numId w:val="26"/>
        </w:numPr>
      </w:pPr>
      <w:r>
        <w:t>Delete unnecessary versions</w:t>
      </w:r>
    </w:p>
    <w:p w14:paraId="38F09608" w14:textId="77777777" w:rsidR="00000000" w:rsidRDefault="00000000">
      <w:pPr>
        <w:pStyle w:val="NormalWeb"/>
        <w:numPr>
          <w:ilvl w:val="0"/>
          <w:numId w:val="26"/>
        </w:numPr>
      </w:pPr>
      <w:r>
        <w:t>Use S3 Analytics to identify optimization opportunities</w:t>
      </w:r>
    </w:p>
    <w:p w14:paraId="00B87CF6" w14:textId="77777777" w:rsidR="00000000" w:rsidRDefault="00000000">
      <w:pPr>
        <w:pStyle w:val="NormalWeb"/>
        <w:numPr>
          <w:ilvl w:val="0"/>
          <w:numId w:val="26"/>
        </w:numPr>
      </w:pPr>
      <w:r>
        <w:t>Use Requester Pays for shared data</w:t>
      </w:r>
    </w:p>
    <w:p w14:paraId="409EAADB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 w14:anchorId="132BA035">
          <v:rect id="_x0000_i1057" style="width:468pt;height:.85pt" o:hralign="center" o:hrstd="t" o:hr="t" fillcolor="#a0a0a0" stroked="f"/>
        </w:pict>
      </w:r>
    </w:p>
    <w:p w14:paraId="19A60E84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gramStart"/>
      <w:r>
        <w:t>Here's</w:t>
      </w:r>
      <w:proofErr w:type="gramEnd"/>
      <w:r>
        <w:t xml:space="preserve"> how to host a static website on S3:</w:t>
      </w:r>
    </w:p>
    <w:p w14:paraId="12879301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Step 1: Create an S3 Bucket</w:t>
      </w:r>
    </w:p>
    <w:p w14:paraId="761F57E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</w:p>
    <w:p w14:paraId="2B7CA1F2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# Bucket name must be globally unique</w:t>
      </w:r>
    </w:p>
    <w:p w14:paraId="675D9728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spellStart"/>
      <w:r>
        <w:t>aws</w:t>
      </w:r>
      <w:proofErr w:type="spellEnd"/>
      <w:r>
        <w:t xml:space="preserve"> s3 mb s3://my-website-bucket-12345</w:t>
      </w:r>
    </w:p>
    <w:p w14:paraId="0C7CB5FF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&gt; 💡 Tip: If you want a custom domain (e.g., example.com), name your bucket exactly like your domain.</w:t>
      </w:r>
    </w:p>
    <w:p w14:paraId="275EB0A9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</w:p>
    <w:p w14:paraId="76ABFFA2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rPr>
          <w:sz w:val="22"/>
          <w:szCs w:val="22"/>
        </w:rPr>
        <w:t>Step 2: Disable "Block Public Access"</w:t>
      </w:r>
    </w:p>
    <w:p w14:paraId="3F7AEB8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spellStart"/>
      <w:r>
        <w:t>aws</w:t>
      </w:r>
      <w:proofErr w:type="spellEnd"/>
      <w:r>
        <w:t xml:space="preserve"> s3api put-public-access-block \</w:t>
      </w:r>
    </w:p>
    <w:p w14:paraId="69AB6A3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--bucket my-website-bucket-12345 \</w:t>
      </w:r>
    </w:p>
    <w:p w14:paraId="7017CD8C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--public-access-block-configuration \</w:t>
      </w:r>
    </w:p>
    <w:p w14:paraId="5C356BD1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"BlockPublicAcls=</w:t>
      </w:r>
      <w:proofErr w:type="gramStart"/>
      <w:r>
        <w:t>false,IgnorePublicAcls</w:t>
      </w:r>
      <w:proofErr w:type="gramEnd"/>
      <w:r>
        <w:t>=</w:t>
      </w:r>
      <w:proofErr w:type="gramStart"/>
      <w:r>
        <w:t>false,BlockPublicPolicy</w:t>
      </w:r>
      <w:proofErr w:type="gramEnd"/>
      <w:r>
        <w:t>=</w:t>
      </w:r>
      <w:proofErr w:type="gramStart"/>
      <w:r>
        <w:t>false,RestrictPublicBuckets</w:t>
      </w:r>
      <w:proofErr w:type="gramEnd"/>
      <w:r>
        <w:t>=false"</w:t>
      </w:r>
    </w:p>
    <w:p w14:paraId="087629C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rPr>
          <w:sz w:val="22"/>
          <w:szCs w:val="22"/>
        </w:rPr>
        <w:t>Step 3: Add Bucket Policy (Make Public)</w:t>
      </w:r>
    </w:p>
    <w:p w14:paraId="382DDD56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spellStart"/>
      <w:r>
        <w:t>aws</w:t>
      </w:r>
      <w:proofErr w:type="spellEnd"/>
      <w:r>
        <w:t xml:space="preserve"> s3api put-bucket-policy --bucket my-website-bucket-12345 --policy '{</w:t>
      </w:r>
    </w:p>
    <w:p w14:paraId="5290F380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"Version": "2012-10-17",</w:t>
      </w:r>
    </w:p>
    <w:p w14:paraId="1DDA4560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"Statement": [</w:t>
      </w:r>
    </w:p>
    <w:p w14:paraId="59A43F7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{</w:t>
      </w:r>
    </w:p>
    <w:p w14:paraId="0D240FB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  "Sid": "</w:t>
      </w:r>
      <w:proofErr w:type="spellStart"/>
      <w:r>
        <w:t>PublicReadGetObject</w:t>
      </w:r>
      <w:proofErr w:type="spellEnd"/>
      <w:r>
        <w:t>",</w:t>
      </w:r>
    </w:p>
    <w:p w14:paraId="3B7C1555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  "Effect": "Allow",</w:t>
      </w:r>
    </w:p>
    <w:p w14:paraId="224B31A7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  "Principal": "*",</w:t>
      </w:r>
    </w:p>
    <w:p w14:paraId="39BC89F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  "Action": "s</w:t>
      </w:r>
      <w:proofErr w:type="gramStart"/>
      <w:r>
        <w:t>3:GetObject</w:t>
      </w:r>
      <w:proofErr w:type="gramEnd"/>
      <w:r>
        <w:t>",</w:t>
      </w:r>
    </w:p>
    <w:p w14:paraId="1106A334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my-website-bucket-12345/*"</w:t>
      </w:r>
    </w:p>
    <w:p w14:paraId="46AFB1C5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}</w:t>
      </w:r>
    </w:p>
    <w:p w14:paraId="5D43AF07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lastRenderedPageBreak/>
        <w:t xml:space="preserve">  ]</w:t>
      </w:r>
    </w:p>
    <w:p w14:paraId="089E7EE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}'</w:t>
      </w:r>
    </w:p>
    <w:p w14:paraId="43782CB4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rPr>
          <w:sz w:val="22"/>
          <w:szCs w:val="22"/>
        </w:rPr>
        <w:t>Step 4: Enable Static Website Hosting</w:t>
      </w:r>
    </w:p>
    <w:p w14:paraId="7457D0B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spellStart"/>
      <w:r>
        <w:t>aws</w:t>
      </w:r>
      <w:proofErr w:type="spellEnd"/>
      <w:r>
        <w:t xml:space="preserve"> s3 website s3://my-website-bucket-12345 \</w:t>
      </w:r>
    </w:p>
    <w:p w14:paraId="67EF5984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--index-document index.html \</w:t>
      </w:r>
    </w:p>
    <w:p w14:paraId="644A1729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--error-document error.html</w:t>
      </w:r>
    </w:p>
    <w:p w14:paraId="0967638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rPr>
          <w:sz w:val="22"/>
          <w:szCs w:val="22"/>
        </w:rPr>
        <w:t>Step 5: Upload Your Files</w:t>
      </w:r>
    </w:p>
    <w:p w14:paraId="5E62E207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# Upload single file</w:t>
      </w:r>
    </w:p>
    <w:p w14:paraId="1285FD2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spellStart"/>
      <w:r>
        <w:t>aws</w:t>
      </w:r>
      <w:proofErr w:type="spellEnd"/>
      <w:r>
        <w:t xml:space="preserve"> s3 cp index.html s3://my-website-bucket-12345/</w:t>
      </w:r>
    </w:p>
    <w:p w14:paraId="394DE6D6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# Upload entire folder</w:t>
      </w:r>
    </w:p>
    <w:p w14:paraId="7C9D6A84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proofErr w:type="spellStart"/>
      <w:r>
        <w:t>aws</w:t>
      </w:r>
      <w:proofErr w:type="spellEnd"/>
      <w:r>
        <w:t xml:space="preserve"> s3 </w:t>
      </w:r>
      <w:proofErr w:type="gramStart"/>
      <w:r>
        <w:t>sync .</w:t>
      </w:r>
      <w:proofErr w:type="gramEnd"/>
      <w:r>
        <w:t>/my-website s3://my-website-bucket-12345/</w:t>
      </w:r>
    </w:p>
    <w:p w14:paraId="3E0C54CC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rPr>
          <w:sz w:val="22"/>
          <w:szCs w:val="22"/>
        </w:rPr>
        <w:t>Step 6: Access Your Website</w:t>
      </w:r>
    </w:p>
    <w:p w14:paraId="7A1DDFE9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Your website URL will be:</w:t>
      </w:r>
    </w:p>
    <w:p w14:paraId="6723EA9F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http://my-website-bucket-12345.s3-website-{region</w:t>
      </w:r>
      <w:proofErr w:type="gramStart"/>
      <w:r>
        <w:t>}.amazonaws.com</w:t>
      </w:r>
      <w:proofErr w:type="gramEnd"/>
    </w:p>
    <w:p w14:paraId="67ECD510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For example:</w:t>
      </w:r>
    </w:p>
    <w:p w14:paraId="03B6B7F5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http://my-website-bucket-12345.s3-website-us-east-1.amazonaws.com</w:t>
      </w:r>
    </w:p>
    <w:p w14:paraId="13BBF01F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pict w14:anchorId="55903DF7">
          <v:rect id="_x0000_i1064" style="width:0;height:1.5pt" o:hralign="center" o:hrstd="t" o:hr="t" fillcolor="#a0a0a0" stroked="f"/>
        </w:pict>
      </w:r>
    </w:p>
    <w:p w14:paraId="2BF79EF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rPr>
          <w:sz w:val="22"/>
          <w:szCs w:val="22"/>
        </w:rPr>
        <w:t>Minimal Website Files</w:t>
      </w:r>
    </w:p>
    <w:p w14:paraId="559B45EC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index.html:</w:t>
      </w:r>
    </w:p>
    <w:p w14:paraId="40D64BCC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&lt;!DOCTYPE html&gt;</w:t>
      </w:r>
    </w:p>
    <w:p w14:paraId="78269B83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&lt;html&gt;</w:t>
      </w:r>
    </w:p>
    <w:p w14:paraId="7C28D896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&lt;head&gt;</w:t>
      </w:r>
    </w:p>
    <w:p w14:paraId="4609F731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&lt;title&gt;My S3 Website&lt;/title&gt;</w:t>
      </w:r>
    </w:p>
    <w:p w14:paraId="075CE0A8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&lt;/head&gt;</w:t>
      </w:r>
    </w:p>
    <w:p w14:paraId="112335F2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&lt;body&gt;</w:t>
      </w:r>
    </w:p>
    <w:p w14:paraId="0ED93F23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&lt;h1&gt;Hello from S</w:t>
      </w:r>
      <w:proofErr w:type="gramStart"/>
      <w:r>
        <w:t>3!&lt;</w:t>
      </w:r>
      <w:proofErr w:type="gramEnd"/>
      <w:r>
        <w:t>/h1&gt;</w:t>
      </w:r>
    </w:p>
    <w:p w14:paraId="3F57DA5C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&lt;/body&gt;</w:t>
      </w:r>
    </w:p>
    <w:p w14:paraId="2860E18D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&lt;/html&gt;</w:t>
      </w:r>
    </w:p>
    <w:p w14:paraId="27B9A7C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error.html:</w:t>
      </w:r>
    </w:p>
    <w:p w14:paraId="18674B8D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&lt;!DOCTYPE html&gt;</w:t>
      </w:r>
    </w:p>
    <w:p w14:paraId="4DCA1F29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&lt;html&gt;</w:t>
      </w:r>
    </w:p>
    <w:p w14:paraId="5E1A57E9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&lt;head&gt;</w:t>
      </w:r>
    </w:p>
    <w:p w14:paraId="33AB74B0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&lt;title&gt;404 - Not Found&lt;/title&gt;</w:t>
      </w:r>
    </w:p>
    <w:p w14:paraId="53A8651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&lt;/head&gt;</w:t>
      </w:r>
    </w:p>
    <w:p w14:paraId="7E3C204A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&lt;body&gt;</w:t>
      </w:r>
    </w:p>
    <w:p w14:paraId="63AFA267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 xml:space="preserve">    &lt;h1&gt;Oops! Page not </w:t>
      </w:r>
      <w:proofErr w:type="gramStart"/>
      <w:r>
        <w:t>found.&lt;</w:t>
      </w:r>
      <w:proofErr w:type="gramEnd"/>
      <w:r>
        <w:t>/h1&gt;</w:t>
      </w:r>
    </w:p>
    <w:p w14:paraId="63F63C6E" w14:textId="77777777" w:rsidR="00BE7BE9" w:rsidRDefault="00BE7BE9" w:rsidP="00BE7BE9">
      <w:pPr>
        <w:pBdr>
          <w:top w:val="nil"/>
          <w:left w:val="nil"/>
          <w:bottom w:val="nil"/>
          <w:right w:val="nil"/>
          <w:between w:val="nil"/>
        </w:pBdr>
        <w:divId w:val="1626887839"/>
      </w:pPr>
      <w:r>
        <w:t>&lt;/body&gt;</w:t>
      </w:r>
    </w:p>
    <w:p w14:paraId="78794131" w14:textId="77777777" w:rsidR="00BE7BE9" w:rsidRDefault="00BE7BE9" w:rsidP="00BE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divId w:val="1626887839"/>
        <w:rPr>
          <w:rFonts w:eastAsia="Times New Roman"/>
        </w:rPr>
      </w:pPr>
      <w:r>
        <w:t>&lt;/html&gt;</w:t>
      </w:r>
    </w:p>
    <w:p w14:paraId="4F6170CB" w14:textId="5587CB54" w:rsidR="002965F8" w:rsidRDefault="002965F8">
      <w:pPr>
        <w:pStyle w:val="HTMLPreformatted"/>
        <w:divId w:val="1626887839"/>
      </w:pPr>
    </w:p>
    <w:sectPr w:rsidR="002965F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0BE"/>
    <w:multiLevelType w:val="multilevel"/>
    <w:tmpl w:val="13A8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A75A0"/>
    <w:multiLevelType w:val="multilevel"/>
    <w:tmpl w:val="9FB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44C62"/>
    <w:multiLevelType w:val="multilevel"/>
    <w:tmpl w:val="04F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76C81"/>
    <w:multiLevelType w:val="multilevel"/>
    <w:tmpl w:val="E22C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837D6"/>
    <w:multiLevelType w:val="multilevel"/>
    <w:tmpl w:val="B7B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B1EA1"/>
    <w:multiLevelType w:val="multilevel"/>
    <w:tmpl w:val="5952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C1339"/>
    <w:multiLevelType w:val="multilevel"/>
    <w:tmpl w:val="3D26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E082A"/>
    <w:multiLevelType w:val="multilevel"/>
    <w:tmpl w:val="E2F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42BD2"/>
    <w:multiLevelType w:val="multilevel"/>
    <w:tmpl w:val="AF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937C5"/>
    <w:multiLevelType w:val="multilevel"/>
    <w:tmpl w:val="5EA0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12365"/>
    <w:multiLevelType w:val="multilevel"/>
    <w:tmpl w:val="448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F6174"/>
    <w:multiLevelType w:val="multilevel"/>
    <w:tmpl w:val="B872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81AFE"/>
    <w:multiLevelType w:val="multilevel"/>
    <w:tmpl w:val="93F2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191200">
    <w:abstractNumId w:val="12"/>
  </w:num>
  <w:num w:numId="2" w16cid:durableId="8969360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8932326">
    <w:abstractNumId w:val="7"/>
  </w:num>
  <w:num w:numId="4" w16cid:durableId="4942492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18607940">
    <w:abstractNumId w:val="3"/>
  </w:num>
  <w:num w:numId="6" w16cid:durableId="8794406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6068366">
    <w:abstractNumId w:val="5"/>
  </w:num>
  <w:num w:numId="8" w16cid:durableId="10131481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9709348">
    <w:abstractNumId w:val="9"/>
  </w:num>
  <w:num w:numId="10" w16cid:durableId="12535125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4261142">
    <w:abstractNumId w:val="1"/>
  </w:num>
  <w:num w:numId="12" w16cid:durableId="64790467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4148516">
    <w:abstractNumId w:val="8"/>
  </w:num>
  <w:num w:numId="14" w16cid:durableId="59201369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21864832">
    <w:abstractNumId w:val="2"/>
  </w:num>
  <w:num w:numId="16" w16cid:durableId="20649814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61431475">
    <w:abstractNumId w:val="11"/>
  </w:num>
  <w:num w:numId="18" w16cid:durableId="188824979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22706605">
    <w:abstractNumId w:val="4"/>
  </w:num>
  <w:num w:numId="20" w16cid:durableId="14522411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1275775">
    <w:abstractNumId w:val="10"/>
  </w:num>
  <w:num w:numId="22" w16cid:durableId="3624313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901942652">
    <w:abstractNumId w:val="6"/>
  </w:num>
  <w:num w:numId="24" w16cid:durableId="572870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67349163">
    <w:abstractNumId w:val="0"/>
  </w:num>
  <w:num w:numId="26" w16cid:durableId="1119108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9"/>
    <w:rsid w:val="000B220F"/>
    <w:rsid w:val="002965F8"/>
    <w:rsid w:val="006D3F6A"/>
    <w:rsid w:val="00BE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D811E"/>
  <w15:chartTrackingRefBased/>
  <w15:docId w15:val="{901EDEB6-E641-4EAA-8B46-098DE70C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5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6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8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99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9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5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02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80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02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2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10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4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5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1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40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9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7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0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4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8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9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7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24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1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3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89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7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08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534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0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3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8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8977</Words>
  <Characters>51169</Characters>
  <Application>Microsoft Office Word</Application>
  <DocSecurity>0</DocSecurity>
  <Lines>426</Lines>
  <Paragraphs>120</Paragraphs>
  <ScaleCrop>false</ScaleCrop>
  <Company/>
  <LinksUpToDate>false</LinksUpToDate>
  <CharactersWithSpaces>60026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S3</dc:title>
  <dc:subject/>
  <dc:creator>Mohamed Shibli Alfathih M</dc:creator>
  <cp:keywords/>
  <dc:description/>
  <cp:lastModifiedBy>Mohamed Shibli Alfathih M</cp:lastModifiedBy>
  <cp:revision>2</cp:revision>
  <dcterms:created xsi:type="dcterms:W3CDTF">2025-12-23T12:41:00Z</dcterms:created>
  <dcterms:modified xsi:type="dcterms:W3CDTF">2025-12-23T12:41:00Z</dcterms:modified>
</cp:coreProperties>
</file>